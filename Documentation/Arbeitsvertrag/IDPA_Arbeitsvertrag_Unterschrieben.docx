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F5CCA" w14:textId="77777777" w:rsidR="00832B0C" w:rsidRDefault="003A28DA" w:rsidP="00521417">
      <w:pPr>
        <w:pStyle w:val="Titel"/>
        <w:spacing w:line="240" w:lineRule="auto"/>
        <w:ind w:left="0"/>
      </w:pPr>
      <w:r>
        <w:t>I</w:t>
      </w:r>
      <w:r w:rsidR="00E04450">
        <w:t>D</w:t>
      </w:r>
      <w:r>
        <w:t>P</w:t>
      </w:r>
      <w:r w:rsidR="00E04450">
        <w:t xml:space="preserve">A – Arbeitsvertrag / </w:t>
      </w:r>
      <w:r w:rsidR="003A1C43">
        <w:t>IMS</w:t>
      </w:r>
    </w:p>
    <w:p w14:paraId="14E77B91" w14:textId="0F26BA87" w:rsidR="00E04450" w:rsidRPr="00E04450" w:rsidRDefault="00BE4E22" w:rsidP="00E04450">
      <w:pPr>
        <w:rPr>
          <w:rFonts w:cs="Arial"/>
          <w:szCs w:val="21"/>
        </w:rPr>
      </w:pPr>
      <w:r>
        <w:rPr>
          <w:rFonts w:ascii="Arial Black" w:hAnsi="Arial Black" w:cs="Arial"/>
          <w:szCs w:val="21"/>
        </w:rPr>
        <w:t xml:space="preserve">Schuljahr: </w:t>
      </w:r>
      <w:sdt>
        <w:sdtPr>
          <w:rPr>
            <w:rFonts w:cs="Arial"/>
            <w:szCs w:val="21"/>
          </w:rPr>
          <w:id w:val="1228420542"/>
          <w:placeholder>
            <w:docPart w:val="E3E446EBBC8F4890AAEED89B70C5D9C8"/>
          </w:placeholder>
          <w:dropDownList>
            <w:listItem w:value="Wählen Sie ein Element aus."/>
            <w:listItem w:displayText="2022/23" w:value="2022/23"/>
            <w:listItem w:displayText="2023/24" w:value="2023/24"/>
            <w:listItem w:displayText="2024/25" w:value="2024/25"/>
          </w:dropDownList>
        </w:sdtPr>
        <w:sdtContent>
          <w:r w:rsidR="0086291E">
            <w:rPr>
              <w:rFonts w:cs="Arial"/>
              <w:szCs w:val="21"/>
            </w:rPr>
            <w:t>2024/25</w:t>
          </w:r>
        </w:sdtContent>
      </w:sdt>
    </w:p>
    <w:p w14:paraId="0F7C2D6A" w14:textId="77777777" w:rsidR="00E04450" w:rsidRPr="00E04450" w:rsidRDefault="00E04450" w:rsidP="00E04450">
      <w:pPr>
        <w:rPr>
          <w:rFonts w:cs="Arial"/>
          <w:szCs w:val="21"/>
        </w:rPr>
      </w:pPr>
    </w:p>
    <w:tbl>
      <w:tblPr>
        <w:tblW w:w="4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8"/>
        <w:gridCol w:w="1423"/>
      </w:tblGrid>
      <w:tr w:rsidR="00E04450" w:rsidRPr="00E04450" w14:paraId="4135415D" w14:textId="77777777" w:rsidTr="0009235A">
        <w:tc>
          <w:tcPr>
            <w:tcW w:w="3368" w:type="dxa"/>
          </w:tcPr>
          <w:p w14:paraId="29E6F6C7" w14:textId="77777777" w:rsidR="00E04450" w:rsidRPr="00E04450" w:rsidRDefault="00E04450" w:rsidP="00865B7A">
            <w:pPr>
              <w:rPr>
                <w:rFonts w:ascii="Arial Black" w:hAnsi="Arial Black" w:cs="Arial"/>
                <w:szCs w:val="21"/>
              </w:rPr>
            </w:pPr>
            <w:r w:rsidRPr="00E04450">
              <w:rPr>
                <w:rFonts w:ascii="Arial Black" w:hAnsi="Arial Black" w:cs="Arial"/>
                <w:szCs w:val="21"/>
              </w:rPr>
              <w:t>Schülerinnen und Schüler</w:t>
            </w:r>
          </w:p>
        </w:tc>
        <w:tc>
          <w:tcPr>
            <w:tcW w:w="1423" w:type="dxa"/>
          </w:tcPr>
          <w:p w14:paraId="1C95FDC5" w14:textId="77777777" w:rsidR="00E04450" w:rsidRPr="00E04450" w:rsidRDefault="00E04450" w:rsidP="00865B7A">
            <w:pPr>
              <w:rPr>
                <w:rFonts w:ascii="Arial Black" w:hAnsi="Arial Black" w:cs="Arial"/>
                <w:szCs w:val="21"/>
              </w:rPr>
            </w:pPr>
            <w:r w:rsidRPr="00E04450">
              <w:rPr>
                <w:rFonts w:ascii="Arial Black" w:hAnsi="Arial Black" w:cs="Arial"/>
                <w:szCs w:val="21"/>
              </w:rPr>
              <w:t>Klasse</w:t>
            </w:r>
          </w:p>
        </w:tc>
      </w:tr>
      <w:tr w:rsidR="00E04450" w:rsidRPr="00E04450" w14:paraId="147B7293" w14:textId="77777777" w:rsidTr="0009235A">
        <w:trPr>
          <w:trHeight w:val="340"/>
        </w:trPr>
        <w:tc>
          <w:tcPr>
            <w:tcW w:w="3368" w:type="dxa"/>
            <w:vAlign w:val="center"/>
          </w:tcPr>
          <w:p w14:paraId="33195B9C" w14:textId="153FEF25" w:rsidR="00E04450" w:rsidRPr="00E04450" w:rsidRDefault="00520851" w:rsidP="00865B7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Trachsel Robin</w:t>
            </w:r>
          </w:p>
        </w:tc>
        <w:tc>
          <w:tcPr>
            <w:tcW w:w="1423" w:type="dxa"/>
            <w:vAlign w:val="center"/>
          </w:tcPr>
          <w:p w14:paraId="6EDC4CCE" w14:textId="12996B32" w:rsidR="00E04450" w:rsidRPr="00E04450" w:rsidRDefault="00520851" w:rsidP="00865B7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I3a</w:t>
            </w:r>
          </w:p>
        </w:tc>
      </w:tr>
      <w:tr w:rsidR="00E04450" w:rsidRPr="00E04450" w14:paraId="7DD1DFA9" w14:textId="77777777" w:rsidTr="0009235A">
        <w:trPr>
          <w:trHeight w:val="340"/>
        </w:trPr>
        <w:tc>
          <w:tcPr>
            <w:tcW w:w="3368" w:type="dxa"/>
            <w:tcBorders>
              <w:bottom w:val="single" w:sz="4" w:space="0" w:color="auto"/>
            </w:tcBorders>
            <w:vAlign w:val="center"/>
          </w:tcPr>
          <w:p w14:paraId="5EE72F11" w14:textId="6BFAA523" w:rsidR="00E04450" w:rsidRPr="00E04450" w:rsidRDefault="00520851" w:rsidP="00865B7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Kraus Matthias</w:t>
            </w:r>
          </w:p>
        </w:tc>
        <w:tc>
          <w:tcPr>
            <w:tcW w:w="1423" w:type="dxa"/>
            <w:tcBorders>
              <w:bottom w:val="single" w:sz="4" w:space="0" w:color="auto"/>
            </w:tcBorders>
            <w:vAlign w:val="center"/>
          </w:tcPr>
          <w:p w14:paraId="66058BD2" w14:textId="4173B0A5" w:rsidR="00E04450" w:rsidRPr="00E04450" w:rsidRDefault="00520851" w:rsidP="00865B7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I3a</w:t>
            </w:r>
          </w:p>
        </w:tc>
      </w:tr>
      <w:tr w:rsidR="00E04450" w:rsidRPr="00E04450" w14:paraId="20AFE0A9" w14:textId="77777777" w:rsidTr="0009235A">
        <w:trPr>
          <w:trHeight w:val="340"/>
        </w:trPr>
        <w:tc>
          <w:tcPr>
            <w:tcW w:w="33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E5791" w14:textId="055C6B2E" w:rsidR="00E04450" w:rsidRPr="00E04450" w:rsidRDefault="00520851" w:rsidP="00865B7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Tschannen Léontine</w:t>
            </w:r>
          </w:p>
        </w:tc>
        <w:tc>
          <w:tcPr>
            <w:tcW w:w="14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25B93" w14:textId="618051D8" w:rsidR="00E04450" w:rsidRPr="00E04450" w:rsidRDefault="00520851" w:rsidP="00865B7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I3a</w:t>
            </w:r>
          </w:p>
        </w:tc>
      </w:tr>
    </w:tbl>
    <w:p w14:paraId="164A6719" w14:textId="77777777" w:rsidR="00E04450" w:rsidRPr="00E04450" w:rsidRDefault="00E04450" w:rsidP="00E04450">
      <w:pPr>
        <w:pStyle w:val="berschrift2"/>
        <w:spacing w:before="120"/>
        <w:rPr>
          <w:rFonts w:ascii="Arial" w:hAnsi="Arial" w:cs="Arial"/>
          <w:bCs w:val="0"/>
          <w:szCs w:val="21"/>
        </w:rPr>
      </w:pPr>
    </w:p>
    <w:tbl>
      <w:tblPr>
        <w:tblW w:w="72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49"/>
        <w:gridCol w:w="1410"/>
        <w:gridCol w:w="2471"/>
      </w:tblGrid>
      <w:tr w:rsidR="0009235A" w:rsidRPr="00E04450" w14:paraId="09B889DE" w14:textId="77777777" w:rsidTr="0009235A">
        <w:tc>
          <w:tcPr>
            <w:tcW w:w="3349" w:type="dxa"/>
          </w:tcPr>
          <w:p w14:paraId="3F61EA4C" w14:textId="77777777" w:rsidR="0009235A" w:rsidRPr="00E04450" w:rsidRDefault="0009235A" w:rsidP="00865B7A">
            <w:pPr>
              <w:rPr>
                <w:rFonts w:ascii="Arial Black" w:hAnsi="Arial Black" w:cs="Arial"/>
                <w:szCs w:val="21"/>
              </w:rPr>
            </w:pPr>
            <w:r w:rsidRPr="00E04450">
              <w:rPr>
                <w:rFonts w:ascii="Arial Black" w:hAnsi="Arial Black" w:cs="Arial"/>
                <w:szCs w:val="21"/>
              </w:rPr>
              <w:t>Betreuende Lehrperson</w:t>
            </w:r>
            <w:r>
              <w:rPr>
                <w:rFonts w:ascii="Arial Black" w:hAnsi="Arial Black" w:cs="Arial"/>
                <w:szCs w:val="21"/>
              </w:rPr>
              <w:t>en</w:t>
            </w:r>
          </w:p>
        </w:tc>
        <w:tc>
          <w:tcPr>
            <w:tcW w:w="1410" w:type="dxa"/>
          </w:tcPr>
          <w:p w14:paraId="2A6632A3" w14:textId="77777777" w:rsidR="0009235A" w:rsidRPr="00E04450" w:rsidRDefault="0009235A" w:rsidP="00865B7A">
            <w:pPr>
              <w:rPr>
                <w:rFonts w:ascii="Arial Black" w:hAnsi="Arial Black" w:cs="Arial"/>
                <w:szCs w:val="21"/>
              </w:rPr>
            </w:pPr>
            <w:r>
              <w:rPr>
                <w:rFonts w:ascii="Arial Black" w:hAnsi="Arial Black" w:cs="Arial"/>
                <w:szCs w:val="21"/>
              </w:rPr>
              <w:t>Schule</w:t>
            </w:r>
          </w:p>
        </w:tc>
        <w:tc>
          <w:tcPr>
            <w:tcW w:w="2471" w:type="dxa"/>
          </w:tcPr>
          <w:p w14:paraId="2DB16691" w14:textId="77777777" w:rsidR="0009235A" w:rsidRDefault="0009235A" w:rsidP="00865B7A">
            <w:pPr>
              <w:rPr>
                <w:rFonts w:ascii="Arial Black" w:hAnsi="Arial Black" w:cs="Arial"/>
                <w:szCs w:val="21"/>
              </w:rPr>
            </w:pPr>
            <w:r>
              <w:rPr>
                <w:rFonts w:ascii="Arial Black" w:hAnsi="Arial Black" w:cs="Arial"/>
                <w:szCs w:val="21"/>
              </w:rPr>
              <w:t>Fach</w:t>
            </w:r>
          </w:p>
        </w:tc>
      </w:tr>
      <w:tr w:rsidR="0009235A" w:rsidRPr="00E04450" w14:paraId="473F5010" w14:textId="77777777" w:rsidTr="0009235A">
        <w:trPr>
          <w:trHeight w:val="340"/>
        </w:trPr>
        <w:tc>
          <w:tcPr>
            <w:tcW w:w="3349" w:type="dxa"/>
            <w:vAlign w:val="center"/>
          </w:tcPr>
          <w:p w14:paraId="078DBE2D" w14:textId="5BD904CE" w:rsidR="0009235A" w:rsidRPr="00E04450" w:rsidRDefault="00520851" w:rsidP="00865B7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Malik Matej</w:t>
            </w:r>
          </w:p>
        </w:tc>
        <w:tc>
          <w:tcPr>
            <w:tcW w:w="1410" w:type="dxa"/>
            <w:vAlign w:val="center"/>
          </w:tcPr>
          <w:p w14:paraId="63C5847C" w14:textId="77777777" w:rsidR="0009235A" w:rsidRPr="00E04450" w:rsidRDefault="0009235A" w:rsidP="00865B7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KSH</w:t>
            </w:r>
          </w:p>
        </w:tc>
        <w:tc>
          <w:tcPr>
            <w:tcW w:w="2471" w:type="dxa"/>
            <w:vAlign w:val="center"/>
          </w:tcPr>
          <w:p w14:paraId="2B787578" w14:textId="4ED6C692" w:rsidR="0009235A" w:rsidRDefault="00520851" w:rsidP="0009235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Physik</w:t>
            </w:r>
          </w:p>
        </w:tc>
      </w:tr>
      <w:tr w:rsidR="0009235A" w:rsidRPr="00E04450" w14:paraId="00C905F5" w14:textId="77777777" w:rsidTr="0009235A">
        <w:trPr>
          <w:trHeight w:val="340"/>
        </w:trPr>
        <w:tc>
          <w:tcPr>
            <w:tcW w:w="3349" w:type="dxa"/>
            <w:vAlign w:val="center"/>
          </w:tcPr>
          <w:p w14:paraId="62EF5CFD" w14:textId="330410D3" w:rsidR="0009235A" w:rsidRPr="00E04450" w:rsidRDefault="00520851" w:rsidP="00865B7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Maurizi Kevin</w:t>
            </w:r>
          </w:p>
        </w:tc>
        <w:tc>
          <w:tcPr>
            <w:tcW w:w="1410" w:type="dxa"/>
            <w:vAlign w:val="center"/>
          </w:tcPr>
          <w:p w14:paraId="13CF3453" w14:textId="77777777" w:rsidR="0009235A" w:rsidRPr="00E04450" w:rsidRDefault="0009235A" w:rsidP="00865B7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BZZ</w:t>
            </w:r>
          </w:p>
        </w:tc>
        <w:tc>
          <w:tcPr>
            <w:tcW w:w="2471" w:type="dxa"/>
            <w:vAlign w:val="center"/>
          </w:tcPr>
          <w:p w14:paraId="0F170289" w14:textId="77777777" w:rsidR="0009235A" w:rsidRDefault="0009235A" w:rsidP="0009235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Applikationsentwicklung</w:t>
            </w:r>
          </w:p>
        </w:tc>
      </w:tr>
    </w:tbl>
    <w:p w14:paraId="3AF646B8" w14:textId="77777777" w:rsidR="00E04450" w:rsidRPr="00E04450" w:rsidRDefault="00E04450" w:rsidP="00E04450">
      <w:pPr>
        <w:rPr>
          <w:rFonts w:cs="Arial"/>
          <w:szCs w:val="21"/>
        </w:rPr>
      </w:pPr>
    </w:p>
    <w:p w14:paraId="1503DBF6" w14:textId="77777777" w:rsidR="00E04450" w:rsidRPr="00E04450" w:rsidRDefault="0064609A" w:rsidP="00E04450">
      <w:pPr>
        <w:pStyle w:val="berschrift2"/>
        <w:spacing w:before="120"/>
        <w:rPr>
          <w:rFonts w:ascii="Arial" w:hAnsi="Arial" w:cs="Arial"/>
          <w:bCs w:val="0"/>
          <w:szCs w:val="21"/>
        </w:rPr>
      </w:pPr>
      <w:r>
        <w:rPr>
          <w:rFonts w:ascii="Arial" w:hAnsi="Arial" w:cs="Arial"/>
          <w:bCs w:val="0"/>
          <w:szCs w:val="21"/>
        </w:rPr>
        <w:t>Thema</w:t>
      </w:r>
    </w:p>
    <w:p w14:paraId="501A2683" w14:textId="77777777" w:rsidR="00E04450" w:rsidRPr="00E04450" w:rsidRDefault="00E04450" w:rsidP="00E04450">
      <w:pPr>
        <w:rPr>
          <w:rFonts w:cs="Arial"/>
          <w:szCs w:val="21"/>
        </w:rPr>
      </w:pPr>
      <w:r w:rsidRPr="00E04450">
        <w:rPr>
          <w:rFonts w:cs="Arial"/>
          <w:noProof/>
          <w:szCs w:val="21"/>
          <w:lang w:eastAsia="de-C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5CEE14" wp14:editId="6B264151">
                <wp:simplePos x="0" y="0"/>
                <wp:positionH relativeFrom="column">
                  <wp:posOffset>-22861</wp:posOffset>
                </wp:positionH>
                <wp:positionV relativeFrom="paragraph">
                  <wp:posOffset>2540</wp:posOffset>
                </wp:positionV>
                <wp:extent cx="5476875" cy="676275"/>
                <wp:effectExtent l="0" t="0" r="28575" b="28575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6875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40549" w14:textId="06729DF1" w:rsidR="00E04450" w:rsidRDefault="00520851" w:rsidP="00E04450">
                            <w:r>
                              <w:t>Abfahrtsbildschirm (BZZ)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5CEE1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.8pt;margin-top:.2pt;width:431.25pt;height:5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">
                <v:textbox>
                  <w:txbxContent>
                    <w:p w14:paraId="57240549" w14:textId="06729DF1" w:rsidR="00E04450" w:rsidRDefault="00520851" w:rsidP="00E04450">
                      <w:r>
                        <w:t>Abfahrtsbildschirm (BZZ)</w:t>
                      </w:r>
                    </w:p>
                  </w:txbxContent>
                </v:textbox>
              </v:shape>
            </w:pict>
          </mc:Fallback>
        </mc:AlternateContent>
      </w:r>
    </w:p>
    <w:p w14:paraId="164447A2" w14:textId="77777777" w:rsidR="00E04450" w:rsidRPr="00E04450" w:rsidRDefault="00E04450" w:rsidP="00E04450">
      <w:pPr>
        <w:rPr>
          <w:rFonts w:cs="Arial"/>
          <w:szCs w:val="21"/>
        </w:rPr>
      </w:pPr>
    </w:p>
    <w:p w14:paraId="547CD5BC" w14:textId="77777777" w:rsidR="00E04450" w:rsidRPr="00E04450" w:rsidRDefault="00E04450" w:rsidP="00E04450">
      <w:pPr>
        <w:rPr>
          <w:rFonts w:cs="Arial"/>
          <w:szCs w:val="21"/>
        </w:rPr>
      </w:pPr>
    </w:p>
    <w:p w14:paraId="54207CDD" w14:textId="77777777" w:rsidR="00E04450" w:rsidRPr="00E04450" w:rsidRDefault="00E04450" w:rsidP="00E04450">
      <w:pPr>
        <w:rPr>
          <w:rFonts w:cs="Arial"/>
          <w:szCs w:val="21"/>
        </w:rPr>
      </w:pPr>
    </w:p>
    <w:p w14:paraId="7D6315E1" w14:textId="77777777" w:rsidR="00E04450" w:rsidRPr="00E04450" w:rsidRDefault="00E04450" w:rsidP="00E04450">
      <w:pPr>
        <w:rPr>
          <w:rFonts w:cs="Arial"/>
          <w:szCs w:val="21"/>
        </w:rPr>
      </w:pPr>
    </w:p>
    <w:p w14:paraId="5D4B52A5" w14:textId="77777777" w:rsidR="00E04450" w:rsidRPr="00E04450" w:rsidRDefault="00E04450" w:rsidP="00E04450">
      <w:pPr>
        <w:pStyle w:val="berschrift2"/>
        <w:spacing w:before="120"/>
        <w:rPr>
          <w:rFonts w:ascii="Arial" w:hAnsi="Arial" w:cs="Arial"/>
          <w:bCs w:val="0"/>
          <w:szCs w:val="21"/>
        </w:rPr>
      </w:pPr>
      <w:r w:rsidRPr="00E04450">
        <w:rPr>
          <w:rFonts w:ascii="Arial" w:hAnsi="Arial" w:cs="Arial"/>
          <w:bCs w:val="0"/>
          <w:szCs w:val="21"/>
        </w:rPr>
        <w:t>Ziele der Arbeit</w:t>
      </w:r>
    </w:p>
    <w:p w14:paraId="2DAE722A" w14:textId="77777777" w:rsidR="00E04450" w:rsidRPr="00E04450" w:rsidRDefault="00E04450" w:rsidP="00E04450">
      <w:pPr>
        <w:rPr>
          <w:rFonts w:cs="Arial"/>
          <w:b/>
          <w:szCs w:val="21"/>
        </w:rPr>
      </w:pPr>
      <w:r w:rsidRPr="00E04450">
        <w:rPr>
          <w:rFonts w:cs="Arial"/>
          <w:b/>
          <w:noProof/>
          <w:szCs w:val="21"/>
          <w:lang w:eastAsia="de-C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A4A847" wp14:editId="08D87C58">
                <wp:simplePos x="0" y="0"/>
                <wp:positionH relativeFrom="column">
                  <wp:posOffset>-51434</wp:posOffset>
                </wp:positionH>
                <wp:positionV relativeFrom="paragraph">
                  <wp:posOffset>635</wp:posOffset>
                </wp:positionV>
                <wp:extent cx="5505450" cy="1620520"/>
                <wp:effectExtent l="0" t="0" r="19050" b="17780"/>
                <wp:wrapNone/>
                <wp:docPr id="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5450" cy="162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E63D3" w14:textId="2F23FD0E" w:rsidR="00E04450" w:rsidRDefault="0086291E" w:rsidP="00E04450">
                            <w:pPr>
                              <w:pStyle w:val="Listenabsatz"/>
                              <w:numPr>
                                <w:ilvl w:val="0"/>
                                <w:numId w:val="6"/>
                              </w:numPr>
                              <w:overflowPunct/>
                              <w:autoSpaceDE/>
                              <w:autoSpaceDN/>
                              <w:adjustRightInd/>
                              <w:spacing w:after="160"/>
                              <w:jc w:val="both"/>
                              <w:textAlignment w:val="auto"/>
                            </w:pPr>
                            <w:r>
                              <w:t>Das System soll auf einen beliebigen Bahnhof/Haltestelle konfiguriert werden können;</w:t>
                            </w:r>
                          </w:p>
                          <w:p w14:paraId="12A2F17F" w14:textId="77777777" w:rsidR="0086291E" w:rsidRDefault="0086291E" w:rsidP="0086291E">
                            <w:pPr>
                              <w:pStyle w:val="Listenabsatz"/>
                              <w:overflowPunct/>
                              <w:autoSpaceDE/>
                              <w:autoSpaceDN/>
                              <w:adjustRightInd/>
                              <w:spacing w:after="160"/>
                              <w:ind w:left="360"/>
                              <w:jc w:val="both"/>
                              <w:textAlignment w:val="auto"/>
                            </w:pPr>
                          </w:p>
                          <w:p w14:paraId="5FD87D80" w14:textId="68384F76" w:rsidR="00E04450" w:rsidRDefault="0086291E" w:rsidP="0086291E">
                            <w:pPr>
                              <w:pStyle w:val="Listenabsatz"/>
                              <w:numPr>
                                <w:ilvl w:val="0"/>
                                <w:numId w:val="6"/>
                              </w:numPr>
                              <w:overflowPunct/>
                              <w:autoSpaceDE/>
                              <w:autoSpaceDN/>
                              <w:adjustRightInd/>
                              <w:spacing w:after="160"/>
                              <w:jc w:val="both"/>
                              <w:textAlignment w:val="auto"/>
                            </w:pPr>
                            <w:r>
                              <w:t>Linie, Ziel, Perron, Abfahrt und Hinweise sind ersichtlich;</w:t>
                            </w:r>
                          </w:p>
                          <w:p w14:paraId="0F538E44" w14:textId="77777777" w:rsidR="00E04450" w:rsidRDefault="00E04450" w:rsidP="00E04450"/>
                          <w:p w14:paraId="1385765C" w14:textId="2B78B9A2" w:rsidR="00E04450" w:rsidRDefault="0086291E" w:rsidP="0086291E">
                            <w:pPr>
                              <w:pStyle w:val="Listenabsatz"/>
                              <w:numPr>
                                <w:ilvl w:val="0"/>
                                <w:numId w:val="6"/>
                              </w:numPr>
                              <w:overflowPunct/>
                              <w:autoSpaceDE/>
                              <w:autoSpaceDN/>
                              <w:adjustRightInd/>
                              <w:spacing w:after="160"/>
                              <w:jc w:val="both"/>
                              <w:textAlignment w:val="auto"/>
                            </w:pPr>
                            <w:r w:rsidRPr="4CD6A095">
                              <w:t>Der Bildschirm aktualisiert sich in einstellbarem Intervall</w:t>
                            </w:r>
                            <w:r>
                              <w:t>;</w:t>
                            </w:r>
                          </w:p>
                          <w:p w14:paraId="021A6EFC" w14:textId="77777777" w:rsidR="00E04450" w:rsidRDefault="00E04450" w:rsidP="00E04450"/>
                          <w:p w14:paraId="4B205891" w14:textId="7F3E50F7" w:rsidR="00E04450" w:rsidRPr="00095E61" w:rsidRDefault="0086291E" w:rsidP="0086291E">
                            <w:pPr>
                              <w:pStyle w:val="Listenabsatz"/>
                              <w:numPr>
                                <w:ilvl w:val="0"/>
                                <w:numId w:val="6"/>
                              </w:numPr>
                              <w:overflowPunct/>
                              <w:autoSpaceDE/>
                              <w:autoSpaceDN/>
                              <w:adjustRightInd/>
                              <w:spacing w:after="160"/>
                              <w:jc w:val="both"/>
                              <w:textAlignment w:val="auto"/>
                            </w:pPr>
                            <w:r w:rsidRPr="42945345">
                              <w:t xml:space="preserve">Auf beschriebener Plattform (Raspberry Pi </w:t>
                            </w:r>
                            <w:r>
                              <w:t>4</w:t>
                            </w:r>
                            <w:r w:rsidRPr="42945345">
                              <w:t>) lauffähig</w:t>
                            </w:r>
                            <w: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4A847" id="Text Box 7" o:spid="_x0000_s1027" type="#_x0000_t202" style="position:absolute;margin-left:-4.05pt;margin-top:.05pt;width:433.5pt;height:12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">
                <v:textbox>
                  <w:txbxContent>
                    <w:p w14:paraId="43CE63D3" w14:textId="2F23FD0E" w:rsidR="00E04450" w:rsidRDefault="0086291E" w:rsidP="00E04450">
                      <w:pPr>
                        <w:pStyle w:val="Listenabsatz"/>
                        <w:numPr>
                          <w:ilvl w:val="0"/>
                          <w:numId w:val="6"/>
                        </w:numPr>
                        <w:overflowPunct/>
                        <w:autoSpaceDE/>
                        <w:autoSpaceDN/>
                        <w:adjustRightInd/>
                        <w:spacing w:after="160"/>
                        <w:jc w:val="both"/>
                        <w:textAlignment w:val="auto"/>
                      </w:pPr>
                      <w:r>
                        <w:t>Das System soll auf einen beliebigen Bahnhof/Haltestelle konfiguriert werden können;</w:t>
                      </w:r>
                    </w:p>
                    <w:p w14:paraId="12A2F17F" w14:textId="77777777" w:rsidR="0086291E" w:rsidRDefault="0086291E" w:rsidP="0086291E">
                      <w:pPr>
                        <w:pStyle w:val="Listenabsatz"/>
                        <w:overflowPunct/>
                        <w:autoSpaceDE/>
                        <w:autoSpaceDN/>
                        <w:adjustRightInd/>
                        <w:spacing w:after="160"/>
                        <w:ind w:left="360"/>
                        <w:jc w:val="both"/>
                        <w:textAlignment w:val="auto"/>
                      </w:pPr>
                    </w:p>
                    <w:p w14:paraId="5FD87D80" w14:textId="68384F76" w:rsidR="00E04450" w:rsidRDefault="0086291E" w:rsidP="0086291E">
                      <w:pPr>
                        <w:pStyle w:val="Listenabsatz"/>
                        <w:numPr>
                          <w:ilvl w:val="0"/>
                          <w:numId w:val="6"/>
                        </w:numPr>
                        <w:overflowPunct/>
                        <w:autoSpaceDE/>
                        <w:autoSpaceDN/>
                        <w:adjustRightInd/>
                        <w:spacing w:after="160"/>
                        <w:jc w:val="both"/>
                        <w:textAlignment w:val="auto"/>
                      </w:pPr>
                      <w:r>
                        <w:t>Linie, Ziel, Perron, Abfahrt und Hinweise sind ersichtlich;</w:t>
                      </w:r>
                    </w:p>
                    <w:p w14:paraId="0F538E44" w14:textId="77777777" w:rsidR="00E04450" w:rsidRDefault="00E04450" w:rsidP="00E04450"/>
                    <w:p w14:paraId="1385765C" w14:textId="2B78B9A2" w:rsidR="00E04450" w:rsidRDefault="0086291E" w:rsidP="0086291E">
                      <w:pPr>
                        <w:pStyle w:val="Listenabsatz"/>
                        <w:numPr>
                          <w:ilvl w:val="0"/>
                          <w:numId w:val="6"/>
                        </w:numPr>
                        <w:overflowPunct/>
                        <w:autoSpaceDE/>
                        <w:autoSpaceDN/>
                        <w:adjustRightInd/>
                        <w:spacing w:after="160"/>
                        <w:jc w:val="both"/>
                        <w:textAlignment w:val="auto"/>
                      </w:pPr>
                      <w:r w:rsidRPr="4CD6A095">
                        <w:t>Der Bildschirm aktualisiert sich in einstellbarem Intervall</w:t>
                      </w:r>
                      <w:r>
                        <w:t>;</w:t>
                      </w:r>
                    </w:p>
                    <w:p w14:paraId="021A6EFC" w14:textId="77777777" w:rsidR="00E04450" w:rsidRDefault="00E04450" w:rsidP="00E04450"/>
                    <w:p w14:paraId="4B205891" w14:textId="7F3E50F7" w:rsidR="00E04450" w:rsidRPr="00095E61" w:rsidRDefault="0086291E" w:rsidP="0086291E">
                      <w:pPr>
                        <w:pStyle w:val="Listenabsatz"/>
                        <w:numPr>
                          <w:ilvl w:val="0"/>
                          <w:numId w:val="6"/>
                        </w:numPr>
                        <w:overflowPunct/>
                        <w:autoSpaceDE/>
                        <w:autoSpaceDN/>
                        <w:adjustRightInd/>
                        <w:spacing w:after="160"/>
                        <w:jc w:val="both"/>
                        <w:textAlignment w:val="auto"/>
                      </w:pPr>
                      <w:r w:rsidRPr="42945345">
                        <w:t xml:space="preserve">Auf beschriebener Plattform (Raspberry Pi </w:t>
                      </w:r>
                      <w:r>
                        <w:t>4</w:t>
                      </w:r>
                      <w:r w:rsidRPr="42945345">
                        <w:t>) lauffähig</w:t>
                      </w:r>
                      <w: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</w:p>
    <w:p w14:paraId="185E7027" w14:textId="77777777" w:rsidR="00E04450" w:rsidRPr="00E04450" w:rsidRDefault="00E04450" w:rsidP="00E04450">
      <w:pPr>
        <w:rPr>
          <w:rFonts w:cs="Arial"/>
          <w:b/>
          <w:szCs w:val="21"/>
        </w:rPr>
      </w:pPr>
      <w:r w:rsidRPr="00E04450">
        <w:rPr>
          <w:rFonts w:cs="Arial"/>
          <w:b/>
          <w:szCs w:val="21"/>
        </w:rPr>
        <w:t>.</w:t>
      </w:r>
    </w:p>
    <w:p w14:paraId="7A01592A" w14:textId="77777777" w:rsidR="00E04450" w:rsidRPr="00E04450" w:rsidRDefault="00E04450" w:rsidP="00E04450">
      <w:pPr>
        <w:rPr>
          <w:rFonts w:cs="Arial"/>
          <w:b/>
          <w:szCs w:val="21"/>
        </w:rPr>
      </w:pPr>
    </w:p>
    <w:p w14:paraId="20C687A9" w14:textId="77777777" w:rsidR="00E04450" w:rsidRPr="00E04450" w:rsidRDefault="00E04450" w:rsidP="00E04450">
      <w:pPr>
        <w:rPr>
          <w:rFonts w:cs="Arial"/>
          <w:b/>
          <w:szCs w:val="21"/>
        </w:rPr>
      </w:pPr>
    </w:p>
    <w:p w14:paraId="7B4F2B58" w14:textId="77777777" w:rsidR="00E04450" w:rsidRPr="00E04450" w:rsidRDefault="00E04450" w:rsidP="00E04450">
      <w:pPr>
        <w:rPr>
          <w:rFonts w:cs="Arial"/>
          <w:b/>
          <w:szCs w:val="21"/>
        </w:rPr>
      </w:pPr>
    </w:p>
    <w:p w14:paraId="273EBDB7" w14:textId="77777777" w:rsidR="00E04450" w:rsidRPr="00E04450" w:rsidRDefault="00E04450" w:rsidP="00E04450">
      <w:pPr>
        <w:rPr>
          <w:rFonts w:cs="Arial"/>
          <w:b/>
          <w:szCs w:val="21"/>
        </w:rPr>
      </w:pPr>
    </w:p>
    <w:p w14:paraId="2D00DAF1" w14:textId="77777777" w:rsidR="00E04450" w:rsidRPr="00E04450" w:rsidRDefault="00E04450" w:rsidP="00E04450">
      <w:pPr>
        <w:rPr>
          <w:rFonts w:cs="Arial"/>
          <w:b/>
          <w:szCs w:val="21"/>
        </w:rPr>
      </w:pPr>
    </w:p>
    <w:p w14:paraId="14DC11A4" w14:textId="77777777" w:rsidR="00E04450" w:rsidRPr="00E04450" w:rsidRDefault="00E04450" w:rsidP="00E04450">
      <w:pPr>
        <w:rPr>
          <w:rFonts w:cs="Arial"/>
          <w:b/>
          <w:szCs w:val="21"/>
        </w:rPr>
      </w:pPr>
    </w:p>
    <w:p w14:paraId="599D7BFF" w14:textId="77777777" w:rsidR="00E04450" w:rsidRPr="00E04450" w:rsidRDefault="00E04450" w:rsidP="00E04450">
      <w:pPr>
        <w:rPr>
          <w:rFonts w:cs="Arial"/>
          <w:b/>
          <w:szCs w:val="21"/>
        </w:rPr>
      </w:pPr>
    </w:p>
    <w:p w14:paraId="09AAC10E" w14:textId="77777777" w:rsidR="00E04450" w:rsidRPr="00E04450" w:rsidRDefault="00E04450" w:rsidP="00E04450">
      <w:pPr>
        <w:rPr>
          <w:rFonts w:cs="Arial"/>
          <w:b/>
          <w:szCs w:val="21"/>
        </w:rPr>
      </w:pPr>
    </w:p>
    <w:p w14:paraId="76BCDA46" w14:textId="77777777" w:rsidR="00E04450" w:rsidRPr="00E04450" w:rsidRDefault="00E04450" w:rsidP="00E04450">
      <w:pPr>
        <w:pStyle w:val="berschrift2"/>
        <w:rPr>
          <w:rFonts w:ascii="Arial" w:hAnsi="Arial" w:cs="Arial"/>
          <w:bCs w:val="0"/>
          <w:szCs w:val="21"/>
        </w:rPr>
      </w:pPr>
    </w:p>
    <w:p w14:paraId="460EA55E" w14:textId="77777777" w:rsidR="00E04450" w:rsidRPr="00E04450" w:rsidRDefault="00E04450" w:rsidP="00E04450">
      <w:pPr>
        <w:pStyle w:val="berschrift2"/>
        <w:spacing w:before="120"/>
        <w:rPr>
          <w:rFonts w:ascii="Arial" w:hAnsi="Arial" w:cs="Arial"/>
          <w:bCs w:val="0"/>
          <w:szCs w:val="21"/>
        </w:rPr>
      </w:pPr>
      <w:r w:rsidRPr="00E04450">
        <w:rPr>
          <w:rFonts w:ascii="Arial" w:hAnsi="Arial" w:cs="Arial"/>
          <w:bCs w:val="0"/>
          <w:szCs w:val="21"/>
        </w:rPr>
        <w:t>Aufbau und geplantes Vorgehen</w:t>
      </w:r>
    </w:p>
    <w:p w14:paraId="3AEADD64" w14:textId="77777777" w:rsidR="00E04450" w:rsidRPr="00E04450" w:rsidRDefault="00E04450" w:rsidP="00E04450">
      <w:pPr>
        <w:rPr>
          <w:rFonts w:cs="Arial"/>
          <w:szCs w:val="21"/>
        </w:rPr>
      </w:pPr>
      <w:r w:rsidRPr="00E04450">
        <w:rPr>
          <w:rFonts w:cs="Arial"/>
          <w:noProof/>
          <w:szCs w:val="21"/>
          <w:lang w:eastAsia="de-C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26F98F" wp14:editId="1640C8A1">
                <wp:simplePos x="0" y="0"/>
                <wp:positionH relativeFrom="column">
                  <wp:posOffset>-41910</wp:posOffset>
                </wp:positionH>
                <wp:positionV relativeFrom="paragraph">
                  <wp:posOffset>15876</wp:posOffset>
                </wp:positionV>
                <wp:extent cx="5495925" cy="2209800"/>
                <wp:effectExtent l="0" t="0" r="28575" b="19050"/>
                <wp:wrapNone/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925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2ABF70" w14:textId="360A3DC5" w:rsidR="00E04450" w:rsidRDefault="001401A8" w:rsidP="00E04450">
                            <w:r>
                              <w:t>Bis Start Sportferien</w:t>
                            </w:r>
                          </w:p>
                          <w:p w14:paraId="6EFCB7DF" w14:textId="1C0024E7" w:rsidR="001401A8" w:rsidRDefault="001401A8" w:rsidP="00E04450">
                            <w:r>
                              <w:t>Hier Milestones aufschreiben (Grober Zeitplan bis nächste Woche abgeben)</w:t>
                            </w:r>
                          </w:p>
                          <w:p w14:paraId="2695F84C" w14:textId="17B4C758" w:rsidR="001401A8" w:rsidRDefault="001401A8" w:rsidP="001401A8">
                            <w:pPr>
                              <w:pStyle w:val="Listenabsatz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Freitag nach den Sportferien (Detaillierter Zeitplan)</w:t>
                            </w:r>
                          </w:p>
                          <w:p w14:paraId="5F64E4BF" w14:textId="4E185930" w:rsidR="00A81824" w:rsidRDefault="00A81824" w:rsidP="00A81824"/>
                          <w:tbl>
                            <w:tblPr>
                              <w:tblStyle w:val="TabellemithellemGitternetz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6930"/>
                            </w:tblGrid>
                            <w:tr w:rsidR="00A81824" w14:paraId="4F61B138" w14:textId="77777777" w:rsidTr="007F64F0">
                              <w:tc>
                                <w:tcPr>
                                  <w:tcW w:w="1413" w:type="dxa"/>
                                  <w:shd w:val="clear" w:color="auto" w:fill="F2F2F2" w:themeFill="background1" w:themeFillShade="F2"/>
                                </w:tcPr>
                                <w:p w14:paraId="6D0B23B2" w14:textId="13D79CB2" w:rsidR="00A81824" w:rsidRPr="00A81824" w:rsidRDefault="00A81824" w:rsidP="00A8182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81824">
                                    <w:rPr>
                                      <w:b/>
                                      <w:bCs/>
                                    </w:rPr>
                                    <w:t xml:space="preserve">Datum </w:t>
                                  </w:r>
                                </w:p>
                              </w:tc>
                              <w:tc>
                                <w:tcPr>
                                  <w:tcW w:w="6930" w:type="dxa"/>
                                  <w:shd w:val="clear" w:color="auto" w:fill="F2F2F2" w:themeFill="background1" w:themeFillShade="F2"/>
                                </w:tcPr>
                                <w:p w14:paraId="5F6561B1" w14:textId="412AE365" w:rsidR="00A81824" w:rsidRPr="00A81824" w:rsidRDefault="00A81824" w:rsidP="00A8182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81824">
                                    <w:rPr>
                                      <w:b/>
                                      <w:bCs/>
                                    </w:rPr>
                                    <w:t>Milestone</w:t>
                                  </w:r>
                                </w:p>
                              </w:tc>
                            </w:tr>
                            <w:tr w:rsidR="00A81824" w14:paraId="04E9BE3B" w14:textId="77777777" w:rsidTr="00A81824">
                              <w:tc>
                                <w:tcPr>
                                  <w:tcW w:w="1413" w:type="dxa"/>
                                </w:tcPr>
                                <w:p w14:paraId="6517F646" w14:textId="39937AD9" w:rsidR="00A81824" w:rsidRDefault="003B40E7" w:rsidP="00A81824">
                                  <w:r>
                                    <w:t>24</w:t>
                                  </w:r>
                                  <w:r w:rsidR="00A81824">
                                    <w:t>.0</w:t>
                                  </w:r>
                                  <w:r>
                                    <w:t>1</w:t>
                                  </w:r>
                                  <w:r w:rsidR="00A81824">
                                    <w:t>.2025</w:t>
                                  </w:r>
                                </w:p>
                              </w:tc>
                              <w:tc>
                                <w:tcPr>
                                  <w:tcW w:w="6930" w:type="dxa"/>
                                </w:tcPr>
                                <w:p w14:paraId="634FBBEF" w14:textId="3B9F965E" w:rsidR="00A81824" w:rsidRDefault="003B40E7" w:rsidP="00A81824">
                                  <w:r>
                                    <w:t>Kontaktaufnahme Betreuungspersonen</w:t>
                                  </w:r>
                                </w:p>
                              </w:tc>
                            </w:tr>
                            <w:tr w:rsidR="003B40E7" w14:paraId="0B685E2F" w14:textId="77777777" w:rsidTr="00A81824">
                              <w:tc>
                                <w:tcPr>
                                  <w:tcW w:w="1413" w:type="dxa"/>
                                </w:tcPr>
                                <w:p w14:paraId="70F63213" w14:textId="3CE5689D" w:rsidR="003B40E7" w:rsidRDefault="003B40E7" w:rsidP="003B40E7">
                                  <w:r>
                                    <w:t>0</w:t>
                                  </w:r>
                                  <w:r w:rsidR="00ED66AC">
                                    <w:t>6</w:t>
                                  </w:r>
                                  <w:r>
                                    <w:t>.02.2025</w:t>
                                  </w:r>
                                </w:p>
                              </w:tc>
                              <w:tc>
                                <w:tcPr>
                                  <w:tcW w:w="6930" w:type="dxa"/>
                                </w:tcPr>
                                <w:p w14:paraId="2FEBFD7D" w14:textId="36A10E88" w:rsidR="003B40E7" w:rsidRDefault="003B40E7" w:rsidP="003B40E7">
                                  <w:r>
                                    <w:t>Abgabe Arbeitsvertrag (vor 9:30)</w:t>
                                  </w:r>
                                </w:p>
                              </w:tc>
                            </w:tr>
                            <w:tr w:rsidR="003B40E7" w14:paraId="3D039C11" w14:textId="77777777" w:rsidTr="00A81824">
                              <w:tc>
                                <w:tcPr>
                                  <w:tcW w:w="1413" w:type="dxa"/>
                                </w:tcPr>
                                <w:p w14:paraId="3DF1E646" w14:textId="7A762C04" w:rsidR="003B40E7" w:rsidRDefault="003B40E7" w:rsidP="003B40E7">
                                  <w:r>
                                    <w:t>26.02.2025</w:t>
                                  </w:r>
                                </w:p>
                              </w:tc>
                              <w:tc>
                                <w:tcPr>
                                  <w:tcW w:w="6930" w:type="dxa"/>
                                </w:tcPr>
                                <w:p w14:paraId="041BE3ED" w14:textId="71FFB99A" w:rsidR="003B40E7" w:rsidRDefault="003B40E7" w:rsidP="003B40E7">
                                  <w:r>
                                    <w:t>Beginn Informationsbeschaffung (Technologien), Umfragen für populäre ÖV-Verbindungen</w:t>
                                  </w:r>
                                </w:p>
                              </w:tc>
                            </w:tr>
                            <w:tr w:rsidR="003B40E7" w14:paraId="45E2C966" w14:textId="77777777" w:rsidTr="00A81824">
                              <w:tc>
                                <w:tcPr>
                                  <w:tcW w:w="1413" w:type="dxa"/>
                                </w:tcPr>
                                <w:p w14:paraId="50E81128" w14:textId="396076F4" w:rsidR="003B40E7" w:rsidRDefault="003B40E7" w:rsidP="003B40E7">
                                  <w:r>
                                    <w:t>06.03.2025</w:t>
                                  </w:r>
                                </w:p>
                              </w:tc>
                              <w:tc>
                                <w:tcPr>
                                  <w:tcW w:w="6930" w:type="dxa"/>
                                </w:tcPr>
                                <w:p w14:paraId="71E6FF73" w14:textId="52B2A4D6" w:rsidR="003B40E7" w:rsidRDefault="003B40E7" w:rsidP="003B40E7">
                                  <w:r>
                                    <w:t>Festlegung Technologien und Überlegungen, Start Programmierung/Design/Planung</w:t>
                                  </w:r>
                                  <w:r w:rsidR="007F64F0">
                                    <w:t>/Dokumentation</w:t>
                                  </w:r>
                                  <w:r>
                                    <w:t xml:space="preserve"> de</w:t>
                                  </w:r>
                                  <w:r w:rsidR="007F64F0">
                                    <w:t>r</w:t>
                                  </w:r>
                                  <w:r>
                                    <w:t xml:space="preserve"> </w:t>
                                  </w:r>
                                  <w:r w:rsidR="007F64F0">
                                    <w:t>Arbeit</w:t>
                                  </w:r>
                                </w:p>
                              </w:tc>
                            </w:tr>
                            <w:tr w:rsidR="003B40E7" w14:paraId="47B9BC4D" w14:textId="77777777" w:rsidTr="00A81824">
                              <w:tc>
                                <w:tcPr>
                                  <w:tcW w:w="1413" w:type="dxa"/>
                                </w:tcPr>
                                <w:p w14:paraId="3100C8E7" w14:textId="7E901B6D" w:rsidR="003B40E7" w:rsidRDefault="003B40E7" w:rsidP="003B40E7">
                                  <w:r>
                                    <w:t>28.04.2025</w:t>
                                  </w:r>
                                </w:p>
                              </w:tc>
                              <w:tc>
                                <w:tcPr>
                                  <w:tcW w:w="6930" w:type="dxa"/>
                                </w:tcPr>
                                <w:p w14:paraId="062800F7" w14:textId="0C7A2BA1" w:rsidR="003B40E7" w:rsidRDefault="003B40E7" w:rsidP="003B40E7">
                                  <w:r>
                                    <w:t xml:space="preserve">Beginn </w:t>
                                  </w:r>
                                  <w:r w:rsidR="007F64F0">
                                    <w:t>Präsentation (PowerPoint)</w:t>
                                  </w:r>
                                </w:p>
                              </w:tc>
                            </w:tr>
                            <w:tr w:rsidR="003B40E7" w14:paraId="032FC046" w14:textId="77777777" w:rsidTr="00A81824">
                              <w:tc>
                                <w:tcPr>
                                  <w:tcW w:w="1413" w:type="dxa"/>
                                </w:tcPr>
                                <w:p w14:paraId="324CB7F6" w14:textId="0D520430" w:rsidR="003B40E7" w:rsidRDefault="003B40E7" w:rsidP="003B40E7">
                                  <w:r>
                                    <w:t>05.05.2025</w:t>
                                  </w:r>
                                </w:p>
                              </w:tc>
                              <w:tc>
                                <w:tcPr>
                                  <w:tcW w:w="6930" w:type="dxa"/>
                                </w:tcPr>
                                <w:p w14:paraId="443A1476" w14:textId="255CDA09" w:rsidR="003B40E7" w:rsidRDefault="003B40E7" w:rsidP="003B40E7">
                                  <w:r>
                                    <w:t>Abgabe Projekt inkl. Präsentation (vor 9:30)</w:t>
                                  </w:r>
                                </w:p>
                              </w:tc>
                            </w:tr>
                            <w:tr w:rsidR="003B40E7" w14:paraId="4FBCB87A" w14:textId="77777777" w:rsidTr="00A81824">
                              <w:tc>
                                <w:tcPr>
                                  <w:tcW w:w="1413" w:type="dxa"/>
                                </w:tcPr>
                                <w:p w14:paraId="59EFE2E5" w14:textId="65A0CC1B" w:rsidR="003B40E7" w:rsidRDefault="003B40E7" w:rsidP="003B40E7">
                                  <w:r>
                                    <w:t>??.11.2025</w:t>
                                  </w:r>
                                </w:p>
                              </w:tc>
                              <w:tc>
                                <w:tcPr>
                                  <w:tcW w:w="6930" w:type="dxa"/>
                                </w:tcPr>
                                <w:p w14:paraId="62E03E23" w14:textId="6A0E390B" w:rsidR="003B40E7" w:rsidRDefault="003B40E7" w:rsidP="003B40E7">
                                  <w:r>
                                    <w:t>Vortrag Präsentation</w:t>
                                  </w:r>
                                </w:p>
                              </w:tc>
                            </w:tr>
                          </w:tbl>
                          <w:p w14:paraId="7E00970D" w14:textId="77777777" w:rsidR="00A81824" w:rsidRPr="00095E61" w:rsidRDefault="00A81824" w:rsidP="00A8182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26F98F" id="Text Box 3" o:spid="_x0000_s1028" type="#_x0000_t202" style="position:absolute;margin-left:-3.3pt;margin-top:1.25pt;width:432.75pt;height:17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">
                <v:textbox>
                  <w:txbxContent>
                    <w:p w14:paraId="1F2ABF70" w14:textId="360A3DC5" w:rsidR="00E04450" w:rsidRDefault="001401A8" w:rsidP="00E04450">
                      <w:r>
                        <w:t>Bis Start Sportferien</w:t>
                      </w:r>
                    </w:p>
                    <w:p w14:paraId="6EFCB7DF" w14:textId="1C0024E7" w:rsidR="001401A8" w:rsidRDefault="001401A8" w:rsidP="00E04450">
                      <w:r>
                        <w:t>Hier Milestones aufschreiben (Grober Zeitplan bis nächste Woche abgeben)</w:t>
                      </w:r>
                    </w:p>
                    <w:p w14:paraId="2695F84C" w14:textId="17B4C758" w:rsidR="001401A8" w:rsidRDefault="001401A8" w:rsidP="001401A8">
                      <w:pPr>
                        <w:pStyle w:val="Listenabsatz"/>
                        <w:numPr>
                          <w:ilvl w:val="0"/>
                          <w:numId w:val="12"/>
                        </w:numPr>
                      </w:pPr>
                      <w:r>
                        <w:t>Freitag nach den Sportferien (Detaillierter Zeitplan)</w:t>
                      </w:r>
                    </w:p>
                    <w:p w14:paraId="5F64E4BF" w14:textId="4E185930" w:rsidR="00A81824" w:rsidRDefault="00A81824" w:rsidP="00A81824"/>
                    <w:tbl>
                      <w:tblPr>
                        <w:tblStyle w:val="TabellemithellemGitternetz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6930"/>
                      </w:tblGrid>
                      <w:tr w:rsidR="00A81824" w14:paraId="4F61B138" w14:textId="77777777" w:rsidTr="007F64F0">
                        <w:tc>
                          <w:tcPr>
                            <w:tcW w:w="1413" w:type="dxa"/>
                            <w:shd w:val="clear" w:color="auto" w:fill="F2F2F2" w:themeFill="background1" w:themeFillShade="F2"/>
                          </w:tcPr>
                          <w:p w14:paraId="6D0B23B2" w14:textId="13D79CB2" w:rsidR="00A81824" w:rsidRPr="00A81824" w:rsidRDefault="00A81824" w:rsidP="00A8182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81824">
                              <w:rPr>
                                <w:b/>
                                <w:bCs/>
                              </w:rPr>
                              <w:t xml:space="preserve">Datum </w:t>
                            </w:r>
                          </w:p>
                        </w:tc>
                        <w:tc>
                          <w:tcPr>
                            <w:tcW w:w="6930" w:type="dxa"/>
                            <w:shd w:val="clear" w:color="auto" w:fill="F2F2F2" w:themeFill="background1" w:themeFillShade="F2"/>
                          </w:tcPr>
                          <w:p w14:paraId="5F6561B1" w14:textId="412AE365" w:rsidR="00A81824" w:rsidRPr="00A81824" w:rsidRDefault="00A81824" w:rsidP="00A8182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81824">
                              <w:rPr>
                                <w:b/>
                                <w:bCs/>
                              </w:rPr>
                              <w:t>Milestone</w:t>
                            </w:r>
                          </w:p>
                        </w:tc>
                      </w:tr>
                      <w:tr w:rsidR="00A81824" w14:paraId="04E9BE3B" w14:textId="77777777" w:rsidTr="00A81824">
                        <w:tc>
                          <w:tcPr>
                            <w:tcW w:w="1413" w:type="dxa"/>
                          </w:tcPr>
                          <w:p w14:paraId="6517F646" w14:textId="39937AD9" w:rsidR="00A81824" w:rsidRDefault="003B40E7" w:rsidP="00A81824">
                            <w:r>
                              <w:t>24</w:t>
                            </w:r>
                            <w:r w:rsidR="00A81824">
                              <w:t>.0</w:t>
                            </w:r>
                            <w:r>
                              <w:t>1</w:t>
                            </w:r>
                            <w:r w:rsidR="00A81824">
                              <w:t>.2025</w:t>
                            </w:r>
                          </w:p>
                        </w:tc>
                        <w:tc>
                          <w:tcPr>
                            <w:tcW w:w="6930" w:type="dxa"/>
                          </w:tcPr>
                          <w:p w14:paraId="634FBBEF" w14:textId="3B9F965E" w:rsidR="00A81824" w:rsidRDefault="003B40E7" w:rsidP="00A81824">
                            <w:r>
                              <w:t>Kontaktaufnahme Betreuungspersonen</w:t>
                            </w:r>
                          </w:p>
                        </w:tc>
                      </w:tr>
                      <w:tr w:rsidR="003B40E7" w14:paraId="0B685E2F" w14:textId="77777777" w:rsidTr="00A81824">
                        <w:tc>
                          <w:tcPr>
                            <w:tcW w:w="1413" w:type="dxa"/>
                          </w:tcPr>
                          <w:p w14:paraId="70F63213" w14:textId="3CE5689D" w:rsidR="003B40E7" w:rsidRDefault="003B40E7" w:rsidP="003B40E7">
                            <w:r>
                              <w:t>0</w:t>
                            </w:r>
                            <w:r w:rsidR="00ED66AC">
                              <w:t>6</w:t>
                            </w:r>
                            <w:r>
                              <w:t>.02.2025</w:t>
                            </w:r>
                          </w:p>
                        </w:tc>
                        <w:tc>
                          <w:tcPr>
                            <w:tcW w:w="6930" w:type="dxa"/>
                          </w:tcPr>
                          <w:p w14:paraId="2FEBFD7D" w14:textId="36A10E88" w:rsidR="003B40E7" w:rsidRDefault="003B40E7" w:rsidP="003B40E7">
                            <w:r>
                              <w:t>Abgabe Arbeitsvertrag (vor 9:30)</w:t>
                            </w:r>
                          </w:p>
                        </w:tc>
                      </w:tr>
                      <w:tr w:rsidR="003B40E7" w14:paraId="3D039C11" w14:textId="77777777" w:rsidTr="00A81824">
                        <w:tc>
                          <w:tcPr>
                            <w:tcW w:w="1413" w:type="dxa"/>
                          </w:tcPr>
                          <w:p w14:paraId="3DF1E646" w14:textId="7A762C04" w:rsidR="003B40E7" w:rsidRDefault="003B40E7" w:rsidP="003B40E7">
                            <w:r>
                              <w:t>26.02.2025</w:t>
                            </w:r>
                          </w:p>
                        </w:tc>
                        <w:tc>
                          <w:tcPr>
                            <w:tcW w:w="6930" w:type="dxa"/>
                          </w:tcPr>
                          <w:p w14:paraId="041BE3ED" w14:textId="71FFB99A" w:rsidR="003B40E7" w:rsidRDefault="003B40E7" w:rsidP="003B40E7">
                            <w:r>
                              <w:t>Beginn Informationsbeschaffung (Technologien), Umfragen für populäre ÖV-Verbindungen</w:t>
                            </w:r>
                          </w:p>
                        </w:tc>
                      </w:tr>
                      <w:tr w:rsidR="003B40E7" w14:paraId="45E2C966" w14:textId="77777777" w:rsidTr="00A81824">
                        <w:tc>
                          <w:tcPr>
                            <w:tcW w:w="1413" w:type="dxa"/>
                          </w:tcPr>
                          <w:p w14:paraId="50E81128" w14:textId="396076F4" w:rsidR="003B40E7" w:rsidRDefault="003B40E7" w:rsidP="003B40E7">
                            <w:r>
                              <w:t>06.03.2025</w:t>
                            </w:r>
                          </w:p>
                        </w:tc>
                        <w:tc>
                          <w:tcPr>
                            <w:tcW w:w="6930" w:type="dxa"/>
                          </w:tcPr>
                          <w:p w14:paraId="71E6FF73" w14:textId="52B2A4D6" w:rsidR="003B40E7" w:rsidRDefault="003B40E7" w:rsidP="003B40E7">
                            <w:r>
                              <w:t>Festlegung Technologien und Überlegungen, Start Programmierung/Design/Planung</w:t>
                            </w:r>
                            <w:r w:rsidR="007F64F0">
                              <w:t>/Dokumentation</w:t>
                            </w:r>
                            <w:r>
                              <w:t xml:space="preserve"> de</w:t>
                            </w:r>
                            <w:r w:rsidR="007F64F0">
                              <w:t>r</w:t>
                            </w:r>
                            <w:r>
                              <w:t xml:space="preserve"> </w:t>
                            </w:r>
                            <w:r w:rsidR="007F64F0">
                              <w:t>Arbeit</w:t>
                            </w:r>
                          </w:p>
                        </w:tc>
                      </w:tr>
                      <w:tr w:rsidR="003B40E7" w14:paraId="47B9BC4D" w14:textId="77777777" w:rsidTr="00A81824">
                        <w:tc>
                          <w:tcPr>
                            <w:tcW w:w="1413" w:type="dxa"/>
                          </w:tcPr>
                          <w:p w14:paraId="3100C8E7" w14:textId="7E901B6D" w:rsidR="003B40E7" w:rsidRDefault="003B40E7" w:rsidP="003B40E7">
                            <w:r>
                              <w:t>28.04.2025</w:t>
                            </w:r>
                          </w:p>
                        </w:tc>
                        <w:tc>
                          <w:tcPr>
                            <w:tcW w:w="6930" w:type="dxa"/>
                          </w:tcPr>
                          <w:p w14:paraId="062800F7" w14:textId="0C7A2BA1" w:rsidR="003B40E7" w:rsidRDefault="003B40E7" w:rsidP="003B40E7">
                            <w:r>
                              <w:t xml:space="preserve">Beginn </w:t>
                            </w:r>
                            <w:r w:rsidR="007F64F0">
                              <w:t>Präsentation (PowerPoint)</w:t>
                            </w:r>
                          </w:p>
                        </w:tc>
                      </w:tr>
                      <w:tr w:rsidR="003B40E7" w14:paraId="032FC046" w14:textId="77777777" w:rsidTr="00A81824">
                        <w:tc>
                          <w:tcPr>
                            <w:tcW w:w="1413" w:type="dxa"/>
                          </w:tcPr>
                          <w:p w14:paraId="324CB7F6" w14:textId="0D520430" w:rsidR="003B40E7" w:rsidRDefault="003B40E7" w:rsidP="003B40E7">
                            <w:r>
                              <w:t>05.05.2025</w:t>
                            </w:r>
                          </w:p>
                        </w:tc>
                        <w:tc>
                          <w:tcPr>
                            <w:tcW w:w="6930" w:type="dxa"/>
                          </w:tcPr>
                          <w:p w14:paraId="443A1476" w14:textId="255CDA09" w:rsidR="003B40E7" w:rsidRDefault="003B40E7" w:rsidP="003B40E7">
                            <w:r>
                              <w:t>Abgabe Projekt inkl. Präsentation (vor 9:30)</w:t>
                            </w:r>
                          </w:p>
                        </w:tc>
                      </w:tr>
                      <w:tr w:rsidR="003B40E7" w14:paraId="4FBCB87A" w14:textId="77777777" w:rsidTr="00A81824">
                        <w:tc>
                          <w:tcPr>
                            <w:tcW w:w="1413" w:type="dxa"/>
                          </w:tcPr>
                          <w:p w14:paraId="59EFE2E5" w14:textId="65A0CC1B" w:rsidR="003B40E7" w:rsidRDefault="003B40E7" w:rsidP="003B40E7">
                            <w:r>
                              <w:t>??.11.2025</w:t>
                            </w:r>
                          </w:p>
                        </w:tc>
                        <w:tc>
                          <w:tcPr>
                            <w:tcW w:w="6930" w:type="dxa"/>
                          </w:tcPr>
                          <w:p w14:paraId="62E03E23" w14:textId="6A0E390B" w:rsidR="003B40E7" w:rsidRDefault="003B40E7" w:rsidP="003B40E7">
                            <w:r>
                              <w:t>Vortrag Präsentation</w:t>
                            </w:r>
                          </w:p>
                        </w:tc>
                      </w:tr>
                    </w:tbl>
                    <w:p w14:paraId="7E00970D" w14:textId="77777777" w:rsidR="00A81824" w:rsidRPr="00095E61" w:rsidRDefault="00A81824" w:rsidP="00A81824"/>
                  </w:txbxContent>
                </v:textbox>
              </v:shape>
            </w:pict>
          </mc:Fallback>
        </mc:AlternateContent>
      </w:r>
    </w:p>
    <w:p w14:paraId="5F3C21CA" w14:textId="77777777" w:rsidR="00E04450" w:rsidRPr="00E04450" w:rsidRDefault="00E04450" w:rsidP="00E04450">
      <w:pPr>
        <w:rPr>
          <w:rFonts w:cs="Arial"/>
          <w:szCs w:val="21"/>
        </w:rPr>
      </w:pPr>
    </w:p>
    <w:p w14:paraId="20E921C5" w14:textId="77777777" w:rsidR="00E04450" w:rsidRPr="00E04450" w:rsidRDefault="00E04450" w:rsidP="00E04450">
      <w:pPr>
        <w:rPr>
          <w:rFonts w:cs="Arial"/>
          <w:szCs w:val="21"/>
        </w:rPr>
      </w:pPr>
    </w:p>
    <w:p w14:paraId="2AC13ECF" w14:textId="77777777" w:rsidR="00E04450" w:rsidRPr="00E04450" w:rsidRDefault="00E04450" w:rsidP="00E04450">
      <w:pPr>
        <w:rPr>
          <w:rFonts w:cs="Arial"/>
          <w:szCs w:val="21"/>
        </w:rPr>
      </w:pPr>
    </w:p>
    <w:p w14:paraId="52936689" w14:textId="77777777" w:rsidR="00E04450" w:rsidRPr="00E04450" w:rsidRDefault="00E04450" w:rsidP="00E04450">
      <w:pPr>
        <w:rPr>
          <w:rFonts w:cs="Arial"/>
          <w:szCs w:val="21"/>
        </w:rPr>
      </w:pPr>
    </w:p>
    <w:p w14:paraId="7BD17FB7" w14:textId="77777777" w:rsidR="00E04450" w:rsidRPr="00E04450" w:rsidRDefault="00E04450" w:rsidP="00E04450">
      <w:pPr>
        <w:rPr>
          <w:rFonts w:cs="Arial"/>
          <w:szCs w:val="21"/>
        </w:rPr>
      </w:pPr>
    </w:p>
    <w:p w14:paraId="2F1D898A" w14:textId="77777777" w:rsidR="00E04450" w:rsidRPr="00E04450" w:rsidRDefault="00E04450" w:rsidP="00E04450">
      <w:pPr>
        <w:rPr>
          <w:rFonts w:cs="Arial"/>
          <w:szCs w:val="21"/>
        </w:rPr>
      </w:pPr>
    </w:p>
    <w:p w14:paraId="1B3248EE" w14:textId="77777777" w:rsidR="00E04450" w:rsidRPr="00E04450" w:rsidRDefault="00E04450" w:rsidP="00E04450">
      <w:pPr>
        <w:rPr>
          <w:rFonts w:cs="Arial"/>
          <w:szCs w:val="21"/>
        </w:rPr>
      </w:pPr>
    </w:p>
    <w:p w14:paraId="7324851C" w14:textId="77777777" w:rsidR="00E04450" w:rsidRPr="00E04450" w:rsidRDefault="00E04450" w:rsidP="00E04450">
      <w:pPr>
        <w:rPr>
          <w:rFonts w:cs="Arial"/>
          <w:szCs w:val="21"/>
        </w:rPr>
      </w:pPr>
    </w:p>
    <w:p w14:paraId="5B137B48" w14:textId="77777777" w:rsidR="00E04450" w:rsidRPr="00E04450" w:rsidRDefault="00E04450" w:rsidP="00E04450">
      <w:pPr>
        <w:rPr>
          <w:rFonts w:cs="Arial"/>
          <w:szCs w:val="21"/>
        </w:rPr>
      </w:pPr>
    </w:p>
    <w:p w14:paraId="156D5998" w14:textId="77777777" w:rsidR="00E04450" w:rsidRPr="00E04450" w:rsidRDefault="00E04450" w:rsidP="00E04450">
      <w:pPr>
        <w:rPr>
          <w:rFonts w:cs="Arial"/>
          <w:szCs w:val="21"/>
        </w:rPr>
      </w:pPr>
    </w:p>
    <w:p w14:paraId="1F12C6EE" w14:textId="77777777" w:rsidR="00E04450" w:rsidRPr="00E04450" w:rsidRDefault="00E04450" w:rsidP="00E04450">
      <w:pPr>
        <w:rPr>
          <w:rFonts w:cs="Arial"/>
          <w:szCs w:val="21"/>
        </w:rPr>
      </w:pPr>
    </w:p>
    <w:p w14:paraId="2E666078" w14:textId="77777777" w:rsidR="00E04450" w:rsidRPr="00E04450" w:rsidRDefault="00E04450" w:rsidP="00E04450">
      <w:pPr>
        <w:rPr>
          <w:rFonts w:cs="Arial"/>
          <w:szCs w:val="21"/>
        </w:rPr>
      </w:pPr>
    </w:p>
    <w:p w14:paraId="288FA46D" w14:textId="77777777" w:rsidR="00E04450" w:rsidRPr="00E04450" w:rsidRDefault="00E04450" w:rsidP="00E04450">
      <w:pPr>
        <w:rPr>
          <w:rFonts w:cs="Arial"/>
          <w:szCs w:val="21"/>
        </w:rPr>
      </w:pPr>
    </w:p>
    <w:p w14:paraId="29A3B25B" w14:textId="77777777" w:rsidR="00E04450" w:rsidRPr="00E04450" w:rsidRDefault="00E04450" w:rsidP="00E04450">
      <w:pPr>
        <w:pStyle w:val="berschrift2"/>
        <w:spacing w:before="120"/>
        <w:rPr>
          <w:rFonts w:ascii="Arial" w:hAnsi="Arial" w:cs="Arial"/>
          <w:bCs w:val="0"/>
          <w:szCs w:val="21"/>
        </w:rPr>
      </w:pPr>
      <w:r w:rsidRPr="00E04450">
        <w:rPr>
          <w:rFonts w:ascii="Arial" w:hAnsi="Arial" w:cs="Arial"/>
          <w:bCs w:val="0"/>
          <w:szCs w:val="21"/>
        </w:rPr>
        <w:lastRenderedPageBreak/>
        <w:t>Durch die Schule / betreuende Lehrpersonen zur Verfügung gestellte Mittel</w:t>
      </w:r>
    </w:p>
    <w:p w14:paraId="07FE0ED9" w14:textId="77777777" w:rsidR="00E04450" w:rsidRPr="00E04450" w:rsidRDefault="00E04450" w:rsidP="00E04450">
      <w:pPr>
        <w:rPr>
          <w:rFonts w:cs="Arial"/>
          <w:szCs w:val="21"/>
        </w:rPr>
      </w:pPr>
      <w:r w:rsidRPr="00E04450">
        <w:rPr>
          <w:rFonts w:cs="Arial"/>
          <w:noProof/>
          <w:szCs w:val="21"/>
          <w:lang w:eastAsia="de-C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5D8EB2" wp14:editId="7CDB506B">
                <wp:simplePos x="0" y="0"/>
                <wp:positionH relativeFrom="column">
                  <wp:posOffset>-23856</wp:posOffset>
                </wp:positionH>
                <wp:positionV relativeFrom="paragraph">
                  <wp:posOffset>39976</wp:posOffset>
                </wp:positionV>
                <wp:extent cx="5553075" cy="614910"/>
                <wp:effectExtent l="0" t="0" r="28575" b="1397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3075" cy="614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60B4B" w14:textId="66A7A9B7" w:rsidR="00E04450" w:rsidRDefault="007F64F0" w:rsidP="00E04450">
                            <w:r>
                              <w:t>Raspberry Pi</w:t>
                            </w:r>
                            <w:r w:rsidR="00520851">
                              <w:t xml:space="preserve"> 4</w:t>
                            </w:r>
                            <w:r>
                              <w:t xml:space="preserve"> (oder neuer)</w:t>
                            </w:r>
                            <w:r w:rsidR="00520851">
                              <w:t xml:space="preserve">, </w:t>
                            </w:r>
                          </w:p>
                          <w:p w14:paraId="705E9438" w14:textId="5FD8CE30" w:rsidR="00520851" w:rsidRDefault="00520851" w:rsidP="00E04450">
                            <w:r>
                              <w:t>gegebenenfalls einen Testbildschirm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5D8EB2" id="_x0000_s1029" type="#_x0000_t202" style="position:absolute;margin-left:-1.9pt;margin-top:3.15pt;width:437.25pt;height:48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">
                <v:textbox>
                  <w:txbxContent>
                    <w:p w14:paraId="62560B4B" w14:textId="66A7A9B7" w:rsidR="00E04450" w:rsidRDefault="007F64F0" w:rsidP="00E04450">
                      <w:r>
                        <w:t>Raspberry Pi</w:t>
                      </w:r>
                      <w:r w:rsidR="00520851">
                        <w:t xml:space="preserve"> 4</w:t>
                      </w:r>
                      <w:r>
                        <w:t xml:space="preserve"> (oder neuer)</w:t>
                      </w:r>
                      <w:r w:rsidR="00520851">
                        <w:t xml:space="preserve">, </w:t>
                      </w:r>
                    </w:p>
                    <w:p w14:paraId="705E9438" w14:textId="5FD8CE30" w:rsidR="00520851" w:rsidRDefault="00520851" w:rsidP="00E04450">
                      <w:r>
                        <w:t>gegebenenfalls einen Testbildschirm</w:t>
                      </w:r>
                    </w:p>
                  </w:txbxContent>
                </v:textbox>
              </v:shape>
            </w:pict>
          </mc:Fallback>
        </mc:AlternateContent>
      </w:r>
    </w:p>
    <w:p w14:paraId="388C60BE" w14:textId="77777777" w:rsidR="00E04450" w:rsidRPr="00E04450" w:rsidRDefault="00E04450" w:rsidP="00E04450">
      <w:pPr>
        <w:rPr>
          <w:rFonts w:cs="Arial"/>
          <w:szCs w:val="21"/>
        </w:rPr>
      </w:pPr>
    </w:p>
    <w:p w14:paraId="788A8D18" w14:textId="77777777" w:rsidR="00E04450" w:rsidRDefault="00E04450" w:rsidP="00E04450">
      <w:pPr>
        <w:rPr>
          <w:rFonts w:cs="Arial"/>
          <w:szCs w:val="21"/>
        </w:rPr>
      </w:pPr>
    </w:p>
    <w:p w14:paraId="173BE8E1" w14:textId="77777777" w:rsidR="00FD064E" w:rsidRDefault="00FD064E" w:rsidP="00E04450">
      <w:pPr>
        <w:rPr>
          <w:rFonts w:cs="Arial"/>
          <w:szCs w:val="21"/>
        </w:rPr>
      </w:pPr>
    </w:p>
    <w:p w14:paraId="201D1779" w14:textId="77777777" w:rsidR="00FD064E" w:rsidRPr="00E04450" w:rsidRDefault="00FD064E" w:rsidP="00E04450">
      <w:pPr>
        <w:rPr>
          <w:rFonts w:cs="Arial"/>
          <w:szCs w:val="21"/>
        </w:rPr>
      </w:pPr>
    </w:p>
    <w:p w14:paraId="7653DAD6" w14:textId="77777777" w:rsidR="00E04450" w:rsidRPr="00154E11" w:rsidRDefault="00E04450" w:rsidP="00E04450">
      <w:pPr>
        <w:pStyle w:val="berschrift2"/>
        <w:rPr>
          <w:rFonts w:cs="Arial"/>
          <w:bCs w:val="0"/>
          <w:szCs w:val="21"/>
        </w:rPr>
      </w:pPr>
      <w:r w:rsidRPr="00154E11">
        <w:rPr>
          <w:rFonts w:cs="Arial"/>
          <w:bCs w:val="0"/>
          <w:szCs w:val="21"/>
        </w:rPr>
        <w:t>Besprechungstermine</w:t>
      </w:r>
    </w:p>
    <w:p w14:paraId="09FF2D2C" w14:textId="77777777" w:rsidR="00E04450" w:rsidRPr="00E04450" w:rsidRDefault="00E04450" w:rsidP="00BF070D">
      <w:pPr>
        <w:rPr>
          <w:rFonts w:cs="Arial"/>
          <w:szCs w:val="21"/>
        </w:rPr>
      </w:pPr>
      <w:r w:rsidRPr="00E04450">
        <w:rPr>
          <w:rFonts w:cs="Arial"/>
          <w:szCs w:val="21"/>
        </w:rPr>
        <w:t xml:space="preserve">Mindestens </w:t>
      </w:r>
      <w:r w:rsidR="0009235A">
        <w:rPr>
          <w:rFonts w:cs="Arial"/>
          <w:szCs w:val="21"/>
        </w:rPr>
        <w:t>zwei</w:t>
      </w:r>
      <w:r w:rsidRPr="00E04450">
        <w:rPr>
          <w:rFonts w:cs="Arial"/>
          <w:szCs w:val="21"/>
        </w:rPr>
        <w:t xml:space="preserve"> Besprechungstermine sind protokolliert sowie von den SuS plus </w:t>
      </w:r>
      <w:r w:rsidR="0075367D">
        <w:rPr>
          <w:rFonts w:cs="Arial"/>
          <w:szCs w:val="21"/>
        </w:rPr>
        <w:t>den beiden betreuenden</w:t>
      </w:r>
      <w:r w:rsidRPr="00E04450">
        <w:rPr>
          <w:rFonts w:cs="Arial"/>
          <w:szCs w:val="21"/>
        </w:rPr>
        <w:t xml:space="preserve"> Lehrperson</w:t>
      </w:r>
      <w:r w:rsidR="0075367D">
        <w:rPr>
          <w:rFonts w:cs="Arial"/>
          <w:szCs w:val="21"/>
        </w:rPr>
        <w:t>en</w:t>
      </w:r>
      <w:r w:rsidRPr="00E04450">
        <w:rPr>
          <w:rFonts w:cs="Arial"/>
          <w:szCs w:val="21"/>
        </w:rPr>
        <w:t xml:space="preserve"> signiert.</w:t>
      </w:r>
    </w:p>
    <w:p w14:paraId="1D7493FA" w14:textId="77777777" w:rsidR="00154E11" w:rsidRDefault="00154E11" w:rsidP="00E04450">
      <w:pPr>
        <w:pStyle w:val="berschrift2"/>
        <w:rPr>
          <w:rFonts w:ascii="Arial" w:hAnsi="Arial" w:cs="Arial"/>
          <w:bCs w:val="0"/>
          <w:szCs w:val="21"/>
        </w:rPr>
      </w:pPr>
    </w:p>
    <w:p w14:paraId="1C5DB0FE" w14:textId="77777777" w:rsidR="00E04450" w:rsidRPr="00154E11" w:rsidRDefault="00E04450" w:rsidP="00154E11">
      <w:pPr>
        <w:pStyle w:val="berschrift2"/>
        <w:spacing w:after="60"/>
        <w:rPr>
          <w:rFonts w:cs="Arial"/>
          <w:bCs w:val="0"/>
          <w:szCs w:val="21"/>
        </w:rPr>
      </w:pPr>
      <w:r w:rsidRPr="00154E11">
        <w:rPr>
          <w:rFonts w:cs="Arial"/>
          <w:bCs w:val="0"/>
          <w:szCs w:val="21"/>
        </w:rPr>
        <w:t>Bewertungsraster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5"/>
        <w:gridCol w:w="1955"/>
      </w:tblGrid>
      <w:tr w:rsidR="00E04450" w:rsidRPr="00E04450" w14:paraId="4240F7DB" w14:textId="77777777" w:rsidTr="0009235A">
        <w:tc>
          <w:tcPr>
            <w:tcW w:w="3715" w:type="dxa"/>
          </w:tcPr>
          <w:p w14:paraId="515BCB93" w14:textId="77777777" w:rsidR="00E04450" w:rsidRPr="00353F80" w:rsidRDefault="00E04450" w:rsidP="00865B7A">
            <w:pPr>
              <w:rPr>
                <w:rFonts w:ascii="Arial Black" w:hAnsi="Arial Black" w:cs="Arial"/>
                <w:szCs w:val="21"/>
              </w:rPr>
            </w:pPr>
            <w:r w:rsidRPr="00353F80">
              <w:rPr>
                <w:rFonts w:ascii="Arial Black" w:hAnsi="Arial Black" w:cs="Arial"/>
                <w:szCs w:val="21"/>
              </w:rPr>
              <w:t>Bewertungsteil</w:t>
            </w:r>
          </w:p>
        </w:tc>
        <w:tc>
          <w:tcPr>
            <w:tcW w:w="1955" w:type="dxa"/>
          </w:tcPr>
          <w:p w14:paraId="499DB54C" w14:textId="77777777" w:rsidR="00E04450" w:rsidRPr="00353F80" w:rsidRDefault="00E04450" w:rsidP="00865B7A">
            <w:pPr>
              <w:jc w:val="center"/>
              <w:rPr>
                <w:rFonts w:ascii="Arial Black" w:hAnsi="Arial Black" w:cs="Arial"/>
                <w:szCs w:val="21"/>
              </w:rPr>
            </w:pPr>
            <w:r w:rsidRPr="00353F80">
              <w:rPr>
                <w:rFonts w:ascii="Arial Black" w:hAnsi="Arial Black" w:cs="Arial"/>
                <w:szCs w:val="21"/>
              </w:rPr>
              <w:t>Vertrag (fix)</w:t>
            </w:r>
          </w:p>
        </w:tc>
      </w:tr>
      <w:tr w:rsidR="00E04450" w:rsidRPr="00E04450" w14:paraId="62C97A00" w14:textId="77777777" w:rsidTr="0009235A">
        <w:trPr>
          <w:trHeight w:val="340"/>
        </w:trPr>
        <w:tc>
          <w:tcPr>
            <w:tcW w:w="3715" w:type="dxa"/>
            <w:vAlign w:val="center"/>
          </w:tcPr>
          <w:p w14:paraId="51715ED4" w14:textId="77777777" w:rsidR="00E04450" w:rsidRPr="00E04450" w:rsidRDefault="00E04450" w:rsidP="00865B7A">
            <w:pPr>
              <w:rPr>
                <w:rFonts w:cs="Arial"/>
                <w:szCs w:val="21"/>
              </w:rPr>
            </w:pPr>
            <w:r w:rsidRPr="00E04450">
              <w:rPr>
                <w:rFonts w:cs="Arial"/>
                <w:szCs w:val="21"/>
              </w:rPr>
              <w:t>Arbeitsprozess</w:t>
            </w:r>
          </w:p>
        </w:tc>
        <w:tc>
          <w:tcPr>
            <w:tcW w:w="1955" w:type="dxa"/>
            <w:tcBorders>
              <w:bottom w:val="single" w:sz="4" w:space="0" w:color="auto"/>
            </w:tcBorders>
            <w:vAlign w:val="center"/>
          </w:tcPr>
          <w:p w14:paraId="054FD5CB" w14:textId="77777777" w:rsidR="00E04450" w:rsidRPr="00E04450" w:rsidRDefault="001E12CB" w:rsidP="00865B7A">
            <w:pPr>
              <w:jc w:val="center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10</w:t>
            </w:r>
            <w:r w:rsidR="00E04450" w:rsidRPr="00E04450">
              <w:rPr>
                <w:rFonts w:cs="Arial"/>
                <w:szCs w:val="21"/>
              </w:rPr>
              <w:t>%</w:t>
            </w:r>
          </w:p>
        </w:tc>
      </w:tr>
      <w:tr w:rsidR="00E04450" w:rsidRPr="00E04450" w14:paraId="798643E1" w14:textId="77777777" w:rsidTr="0009235A">
        <w:trPr>
          <w:trHeight w:val="340"/>
        </w:trPr>
        <w:tc>
          <w:tcPr>
            <w:tcW w:w="3715" w:type="dxa"/>
            <w:vAlign w:val="center"/>
          </w:tcPr>
          <w:p w14:paraId="665A471C" w14:textId="77777777" w:rsidR="00E04450" w:rsidRPr="00E04450" w:rsidRDefault="001217E3" w:rsidP="00865B7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Technische Dokumentation</w:t>
            </w:r>
          </w:p>
        </w:tc>
        <w:tc>
          <w:tcPr>
            <w:tcW w:w="1955" w:type="dxa"/>
            <w:vAlign w:val="center"/>
          </w:tcPr>
          <w:p w14:paraId="3066F9B4" w14:textId="77777777" w:rsidR="00E04450" w:rsidRPr="00E04450" w:rsidRDefault="001E12CB" w:rsidP="00865B7A">
            <w:pPr>
              <w:jc w:val="center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25</w:t>
            </w:r>
            <w:r w:rsidR="00E04450" w:rsidRPr="00E04450">
              <w:rPr>
                <w:rFonts w:cs="Arial"/>
                <w:szCs w:val="21"/>
              </w:rPr>
              <w:t>%</w:t>
            </w:r>
          </w:p>
        </w:tc>
      </w:tr>
      <w:tr w:rsidR="00E04450" w:rsidRPr="00E04450" w14:paraId="2B9190FE" w14:textId="77777777" w:rsidTr="0009235A">
        <w:trPr>
          <w:trHeight w:val="340"/>
        </w:trPr>
        <w:tc>
          <w:tcPr>
            <w:tcW w:w="3715" w:type="dxa"/>
            <w:vAlign w:val="center"/>
          </w:tcPr>
          <w:p w14:paraId="2EE7189C" w14:textId="77777777" w:rsidR="00E04450" w:rsidRPr="00E04450" w:rsidRDefault="001E12CB" w:rsidP="00865B7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 xml:space="preserve">Technisches </w:t>
            </w:r>
            <w:r w:rsidR="001217E3">
              <w:rPr>
                <w:rFonts w:cs="Arial"/>
                <w:szCs w:val="21"/>
              </w:rPr>
              <w:t>Produkt</w:t>
            </w:r>
          </w:p>
        </w:tc>
        <w:tc>
          <w:tcPr>
            <w:tcW w:w="1955" w:type="dxa"/>
            <w:vAlign w:val="center"/>
          </w:tcPr>
          <w:p w14:paraId="72A7D489" w14:textId="77777777" w:rsidR="00E04450" w:rsidRPr="00E04450" w:rsidRDefault="001E12CB" w:rsidP="00865B7A">
            <w:pPr>
              <w:jc w:val="center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40%</w:t>
            </w:r>
          </w:p>
        </w:tc>
      </w:tr>
      <w:tr w:rsidR="001217E3" w:rsidRPr="00E04450" w14:paraId="292050D5" w14:textId="77777777" w:rsidTr="0009235A">
        <w:trPr>
          <w:trHeight w:val="340"/>
        </w:trPr>
        <w:tc>
          <w:tcPr>
            <w:tcW w:w="3715" w:type="dxa"/>
            <w:vAlign w:val="center"/>
          </w:tcPr>
          <w:p w14:paraId="0A74389E" w14:textId="77777777" w:rsidR="001217E3" w:rsidRPr="00E04450" w:rsidRDefault="001E12CB" w:rsidP="001217E3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 xml:space="preserve">mdl. </w:t>
            </w:r>
            <w:r w:rsidR="001217E3" w:rsidRPr="00E04450">
              <w:rPr>
                <w:rFonts w:cs="Arial"/>
                <w:szCs w:val="21"/>
              </w:rPr>
              <w:t>Präsentation</w:t>
            </w:r>
            <w:r>
              <w:rPr>
                <w:rFonts w:cs="Arial"/>
                <w:szCs w:val="21"/>
              </w:rPr>
              <w:t xml:space="preserve"> &amp; Fachgespräch</w:t>
            </w:r>
          </w:p>
        </w:tc>
        <w:tc>
          <w:tcPr>
            <w:tcW w:w="1955" w:type="dxa"/>
            <w:vAlign w:val="center"/>
          </w:tcPr>
          <w:p w14:paraId="27ACBECC" w14:textId="77777777" w:rsidR="001217E3" w:rsidRPr="00E04450" w:rsidRDefault="001217E3" w:rsidP="001217E3">
            <w:pPr>
              <w:jc w:val="center"/>
              <w:rPr>
                <w:rFonts w:cs="Arial"/>
                <w:szCs w:val="21"/>
              </w:rPr>
            </w:pPr>
            <w:r w:rsidRPr="00E04450">
              <w:rPr>
                <w:rFonts w:cs="Arial"/>
                <w:szCs w:val="21"/>
              </w:rPr>
              <w:t>25%</w:t>
            </w:r>
          </w:p>
        </w:tc>
      </w:tr>
    </w:tbl>
    <w:p w14:paraId="7B729643" w14:textId="77777777" w:rsidR="00FD064E" w:rsidRDefault="00FD064E">
      <w:pPr>
        <w:spacing w:line="240" w:lineRule="auto"/>
        <w:rPr>
          <w:rFonts w:cs="Arial"/>
          <w:szCs w:val="21"/>
        </w:rPr>
      </w:pPr>
      <w:r>
        <w:rPr>
          <w:rFonts w:cs="Arial"/>
          <w:szCs w:val="21"/>
        </w:rPr>
        <w:br w:type="page"/>
      </w:r>
    </w:p>
    <w:p w14:paraId="722897FE" w14:textId="77777777" w:rsidR="00CC204F" w:rsidRPr="00CC204F" w:rsidRDefault="00CC204F" w:rsidP="00E04450">
      <w:pPr>
        <w:rPr>
          <w:rFonts w:ascii="Arial Black" w:eastAsia="Times New Roman" w:hAnsi="Arial Black" w:cs="Arial"/>
          <w:color w:val="000000"/>
          <w:szCs w:val="21"/>
        </w:rPr>
      </w:pPr>
      <w:r w:rsidRPr="00CC204F">
        <w:rPr>
          <w:rFonts w:ascii="Arial Black" w:eastAsia="Times New Roman" w:hAnsi="Arial Black" w:cs="Arial"/>
          <w:color w:val="000000"/>
          <w:szCs w:val="21"/>
        </w:rPr>
        <w:lastRenderedPageBreak/>
        <w:t>Festlegung der Zusatzbewertungskriter</w:t>
      </w:r>
      <w:r>
        <w:rPr>
          <w:rFonts w:ascii="Arial Black" w:eastAsia="Times New Roman" w:hAnsi="Arial Black" w:cs="Arial"/>
          <w:color w:val="000000"/>
          <w:szCs w:val="21"/>
        </w:rPr>
        <w:t>i</w:t>
      </w:r>
      <w:r w:rsidRPr="00CC204F">
        <w:rPr>
          <w:rFonts w:ascii="Arial Black" w:eastAsia="Times New Roman" w:hAnsi="Arial Black" w:cs="Arial"/>
          <w:color w:val="000000"/>
          <w:szCs w:val="21"/>
        </w:rPr>
        <w:t>en</w:t>
      </w:r>
    </w:p>
    <w:tbl>
      <w:tblPr>
        <w:tblStyle w:val="Tabellenrast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7"/>
        <w:gridCol w:w="6897"/>
      </w:tblGrid>
      <w:tr w:rsidR="00CC204F" w:rsidRPr="009162C6" w14:paraId="3E8BA87D" w14:textId="77777777" w:rsidTr="00DD7400">
        <w:tc>
          <w:tcPr>
            <w:tcW w:w="8494" w:type="dxa"/>
            <w:gridSpan w:val="2"/>
            <w:shd w:val="clear" w:color="auto" w:fill="D9D9D9" w:themeFill="background1" w:themeFillShade="D9"/>
          </w:tcPr>
          <w:p w14:paraId="1A5BD3BA" w14:textId="34EB3208" w:rsidR="00CC204F" w:rsidRPr="009162C6" w:rsidRDefault="00CC204F" w:rsidP="00DD7400">
            <w:pPr>
              <w:ind w:left="79"/>
              <w:rPr>
                <w:rFonts w:ascii="Arial Black" w:hAnsi="Arial Black" w:cs="Arial"/>
                <w:b/>
                <w:bCs/>
                <w:lang w:val="en-GB"/>
              </w:rPr>
            </w:pPr>
            <w:r w:rsidRPr="009162C6">
              <w:rPr>
                <w:rFonts w:ascii="Arial Black" w:hAnsi="Arial Black" w:cs="Arial"/>
                <w:b/>
                <w:bCs/>
                <w:lang w:val="en-GB"/>
              </w:rPr>
              <w:t xml:space="preserve">C11: </w:t>
            </w:r>
            <w:r w:rsidR="009162C6" w:rsidRPr="009162C6">
              <w:rPr>
                <w:rFonts w:ascii="Arial Black" w:hAnsi="Arial Black" w:cs="Arial"/>
                <w:b/>
                <w:bCs/>
                <w:lang w:val="en-GB"/>
              </w:rPr>
              <w:t>Version Control Syste</w:t>
            </w:r>
            <w:r w:rsidR="009162C6">
              <w:rPr>
                <w:rFonts w:ascii="Arial Black" w:hAnsi="Arial Black" w:cs="Arial"/>
                <w:b/>
                <w:bCs/>
                <w:lang w:val="en-GB"/>
              </w:rPr>
              <w:t>m (VCS)</w:t>
            </w:r>
          </w:p>
          <w:p w14:paraId="4FD64223" w14:textId="77777777" w:rsidR="00CC204F" w:rsidRPr="009162C6" w:rsidRDefault="00CC204F" w:rsidP="00DD7400">
            <w:pPr>
              <w:ind w:left="79"/>
              <w:rPr>
                <w:rFonts w:ascii="Arial Black" w:hAnsi="Arial Black" w:cs="Arial"/>
                <w:b/>
                <w:bCs/>
                <w:lang w:val="en-GB"/>
              </w:rPr>
            </w:pPr>
          </w:p>
          <w:p w14:paraId="69B42210" w14:textId="77777777" w:rsidR="00CC204F" w:rsidRPr="009162C6" w:rsidRDefault="00CC204F" w:rsidP="00DD7400">
            <w:pPr>
              <w:spacing w:line="220" w:lineRule="exact"/>
              <w:ind w:left="79"/>
              <w:rPr>
                <w:rFonts w:cs="Arial"/>
                <w:sz w:val="18"/>
                <w:szCs w:val="18"/>
                <w:lang w:val="en-GB"/>
              </w:rPr>
            </w:pPr>
            <w:r w:rsidRPr="009162C6">
              <w:rPr>
                <w:rFonts w:cs="Arial"/>
                <w:sz w:val="18"/>
                <w:szCs w:val="18"/>
                <w:lang w:val="en-GB"/>
              </w:rPr>
              <w:t>Text</w:t>
            </w:r>
          </w:p>
        </w:tc>
      </w:tr>
      <w:tr w:rsidR="00CC204F" w:rsidRPr="009E65A5" w14:paraId="306E0FE1" w14:textId="77777777" w:rsidTr="00DD7400">
        <w:tc>
          <w:tcPr>
            <w:tcW w:w="1597" w:type="dxa"/>
          </w:tcPr>
          <w:p w14:paraId="0ECB93BD" w14:textId="77777777" w:rsidR="00CC204F" w:rsidRPr="009E65A5" w:rsidRDefault="00CC204F" w:rsidP="00DD7400">
            <w:pPr>
              <w:ind w:left="79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Gütestufe 3</w:t>
            </w:r>
          </w:p>
        </w:tc>
        <w:tc>
          <w:tcPr>
            <w:tcW w:w="6897" w:type="dxa"/>
          </w:tcPr>
          <w:p w14:paraId="32EF6259" w14:textId="6DD73981" w:rsidR="00CC204F" w:rsidRPr="008A5F48" w:rsidRDefault="009162C6" w:rsidP="00CC204F">
            <w:pPr>
              <w:numPr>
                <w:ilvl w:val="0"/>
                <w:numId w:val="7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  <w:r w:rsidRPr="009162C6">
              <w:rPr>
                <w:rFonts w:cs="Arial"/>
                <w:sz w:val="18"/>
                <w:szCs w:val="18"/>
              </w:rPr>
              <w:t>Die Code-Files werden in einem Git-Repository verwaltet.</w:t>
            </w:r>
          </w:p>
          <w:p w14:paraId="5BF8AB56" w14:textId="77777777" w:rsidR="009162C6" w:rsidRDefault="009162C6" w:rsidP="009162C6">
            <w:pPr>
              <w:numPr>
                <w:ilvl w:val="0"/>
                <w:numId w:val="7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  <w:r w:rsidRPr="009162C6">
              <w:rPr>
                <w:rFonts w:cs="Arial"/>
                <w:sz w:val="18"/>
                <w:szCs w:val="18"/>
              </w:rPr>
              <w:t>Die Commits werden mit sinnvollen Kommentaren versehen.</w:t>
            </w:r>
          </w:p>
          <w:p w14:paraId="77EE24DE" w14:textId="77777777" w:rsidR="009162C6" w:rsidRDefault="009162C6" w:rsidP="009162C6">
            <w:pPr>
              <w:numPr>
                <w:ilvl w:val="0"/>
                <w:numId w:val="7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  <w:r w:rsidRPr="009162C6">
              <w:rPr>
                <w:rFonts w:cs="Arial"/>
                <w:sz w:val="18"/>
                <w:szCs w:val="18"/>
              </w:rPr>
              <w:t>Git wird über die gesamte Zeitdauer des Projektes verwendet, nicht bloss ein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9162C6">
              <w:rPr>
                <w:rFonts w:cs="Arial"/>
                <w:sz w:val="18"/>
                <w:szCs w:val="18"/>
              </w:rPr>
              <w:t>Commit und Push am Ende.</w:t>
            </w:r>
          </w:p>
          <w:p w14:paraId="7A99B057" w14:textId="77777777" w:rsidR="009162C6" w:rsidRDefault="009162C6" w:rsidP="009162C6">
            <w:pPr>
              <w:numPr>
                <w:ilvl w:val="0"/>
                <w:numId w:val="7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  <w:r w:rsidRPr="009162C6">
              <w:rPr>
                <w:rFonts w:cs="Arial"/>
                <w:sz w:val="18"/>
                <w:szCs w:val="18"/>
              </w:rPr>
              <w:t>Für Teilbereiche der Entwicklung werden eigene Branches geführt, es wird nicht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9162C6">
              <w:rPr>
                <w:rFonts w:cs="Arial"/>
                <w:sz w:val="18"/>
                <w:szCs w:val="18"/>
              </w:rPr>
              <w:t>einfach auf dem Master entwickelt.</w:t>
            </w:r>
          </w:p>
          <w:p w14:paraId="09FE2982" w14:textId="77777777" w:rsidR="00CC204F" w:rsidRDefault="009162C6" w:rsidP="009162C6">
            <w:pPr>
              <w:numPr>
                <w:ilvl w:val="0"/>
                <w:numId w:val="7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  <w:r w:rsidRPr="009162C6">
              <w:rPr>
                <w:rFonts w:cs="Arial"/>
                <w:sz w:val="18"/>
                <w:szCs w:val="18"/>
              </w:rPr>
              <w:t>«Issues» und «Features» werden mit Pull-Request oder Commits verknüpft und so</w:t>
            </w:r>
            <w:r w:rsidRPr="009162C6">
              <w:rPr>
                <w:rFonts w:cs="Arial"/>
                <w:sz w:val="18"/>
                <w:szCs w:val="18"/>
              </w:rPr>
              <w:t xml:space="preserve"> </w:t>
            </w:r>
            <w:r w:rsidRPr="009162C6">
              <w:rPr>
                <w:rFonts w:cs="Arial"/>
                <w:sz w:val="18"/>
                <w:szCs w:val="18"/>
              </w:rPr>
              <w:t>«resolved»</w:t>
            </w:r>
            <w:r w:rsidRPr="009162C6">
              <w:rPr>
                <w:rFonts w:cs="Arial"/>
                <w:sz w:val="18"/>
                <w:szCs w:val="18"/>
              </w:rPr>
              <w:t>.</w:t>
            </w:r>
          </w:p>
          <w:p w14:paraId="4E1C5823" w14:textId="4695C454" w:rsidR="00FD064E" w:rsidRPr="009162C6" w:rsidRDefault="00FD064E" w:rsidP="00FD064E">
            <w:pPr>
              <w:spacing w:line="240" w:lineRule="auto"/>
              <w:ind w:left="79"/>
              <w:contextualSpacing/>
              <w:rPr>
                <w:rFonts w:cs="Arial"/>
                <w:sz w:val="18"/>
                <w:szCs w:val="18"/>
              </w:rPr>
            </w:pPr>
          </w:p>
        </w:tc>
      </w:tr>
      <w:tr w:rsidR="00CC204F" w:rsidRPr="009E65A5" w14:paraId="749DAC8C" w14:textId="77777777" w:rsidTr="00DD7400">
        <w:tc>
          <w:tcPr>
            <w:tcW w:w="1597" w:type="dxa"/>
          </w:tcPr>
          <w:p w14:paraId="09640A6D" w14:textId="77777777" w:rsidR="00CC204F" w:rsidRPr="009E65A5" w:rsidRDefault="00CC204F" w:rsidP="00DD7400">
            <w:pPr>
              <w:ind w:left="79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Gütestufe 2</w:t>
            </w:r>
          </w:p>
        </w:tc>
        <w:tc>
          <w:tcPr>
            <w:tcW w:w="6897" w:type="dxa"/>
          </w:tcPr>
          <w:p w14:paraId="5DF0A959" w14:textId="77777777" w:rsidR="00CC204F" w:rsidRPr="009E65A5" w:rsidRDefault="00CC204F" w:rsidP="00DD7400">
            <w:pPr>
              <w:ind w:left="81" w:firstLine="5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Drei oder vier der genannten Punkte sind gut erfüllt.</w:t>
            </w:r>
          </w:p>
        </w:tc>
      </w:tr>
      <w:tr w:rsidR="00CC204F" w:rsidRPr="009E65A5" w14:paraId="42170477" w14:textId="77777777" w:rsidTr="00DD7400">
        <w:tc>
          <w:tcPr>
            <w:tcW w:w="1597" w:type="dxa"/>
          </w:tcPr>
          <w:p w14:paraId="5FF1624E" w14:textId="77777777" w:rsidR="00CC204F" w:rsidRPr="009E65A5" w:rsidRDefault="00CC204F" w:rsidP="00DD7400">
            <w:pPr>
              <w:ind w:left="79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Gütestufe 1</w:t>
            </w:r>
          </w:p>
        </w:tc>
        <w:tc>
          <w:tcPr>
            <w:tcW w:w="6897" w:type="dxa"/>
          </w:tcPr>
          <w:p w14:paraId="4A553675" w14:textId="77777777" w:rsidR="00CC204F" w:rsidRPr="009E65A5" w:rsidRDefault="00CC204F" w:rsidP="00DD7400">
            <w:pPr>
              <w:ind w:left="81" w:firstLine="5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Ein oder zwei der genannten Punkte sind erfüllt.</w:t>
            </w:r>
          </w:p>
        </w:tc>
      </w:tr>
      <w:tr w:rsidR="00CC204F" w:rsidRPr="009E65A5" w14:paraId="36D23879" w14:textId="77777777" w:rsidTr="00DD7400">
        <w:tc>
          <w:tcPr>
            <w:tcW w:w="1597" w:type="dxa"/>
          </w:tcPr>
          <w:p w14:paraId="08131A88" w14:textId="77777777" w:rsidR="00CC204F" w:rsidRPr="009E65A5" w:rsidRDefault="00CC204F" w:rsidP="00DD7400">
            <w:pPr>
              <w:ind w:left="79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Gütestufe 0</w:t>
            </w:r>
          </w:p>
        </w:tc>
        <w:tc>
          <w:tcPr>
            <w:tcW w:w="6897" w:type="dxa"/>
          </w:tcPr>
          <w:p w14:paraId="5FED89F4" w14:textId="77777777" w:rsidR="00CC204F" w:rsidRPr="009E65A5" w:rsidRDefault="00CC204F" w:rsidP="00DD7400">
            <w:pPr>
              <w:ind w:left="81" w:firstLine="5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Keiner der oben genannten Punkte ist erfüllt.</w:t>
            </w:r>
          </w:p>
        </w:tc>
      </w:tr>
    </w:tbl>
    <w:p w14:paraId="39CD43D6" w14:textId="77777777" w:rsidR="00CC204F" w:rsidRDefault="00CC204F" w:rsidP="00E04450">
      <w:pPr>
        <w:rPr>
          <w:rFonts w:cs="Arial"/>
          <w:szCs w:val="21"/>
        </w:rPr>
      </w:pPr>
    </w:p>
    <w:tbl>
      <w:tblPr>
        <w:tblStyle w:val="Tabellenrast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7"/>
        <w:gridCol w:w="6897"/>
      </w:tblGrid>
      <w:tr w:rsidR="00CC204F" w:rsidRPr="009E65A5" w14:paraId="69599AA5" w14:textId="77777777" w:rsidTr="00DD7400">
        <w:tc>
          <w:tcPr>
            <w:tcW w:w="8494" w:type="dxa"/>
            <w:gridSpan w:val="2"/>
            <w:shd w:val="clear" w:color="auto" w:fill="D9D9D9" w:themeFill="background1" w:themeFillShade="D9"/>
          </w:tcPr>
          <w:p w14:paraId="12B04655" w14:textId="378956CE" w:rsidR="00CC204F" w:rsidRPr="00BD1977" w:rsidRDefault="00CC204F" w:rsidP="00DD7400">
            <w:pPr>
              <w:ind w:left="79"/>
              <w:rPr>
                <w:rFonts w:ascii="Arial Black" w:hAnsi="Arial Black" w:cs="Arial"/>
                <w:b/>
                <w:bCs/>
              </w:rPr>
            </w:pPr>
            <w:r w:rsidRPr="00BD1977">
              <w:rPr>
                <w:rFonts w:ascii="Arial Black" w:hAnsi="Arial Black" w:cs="Arial"/>
                <w:b/>
                <w:bCs/>
              </w:rPr>
              <w:t>C1</w:t>
            </w:r>
            <w:r>
              <w:rPr>
                <w:rFonts w:ascii="Arial Black" w:hAnsi="Arial Black" w:cs="Arial"/>
                <w:b/>
                <w:bCs/>
              </w:rPr>
              <w:t>2</w:t>
            </w:r>
            <w:r w:rsidRPr="00BD1977">
              <w:rPr>
                <w:rFonts w:ascii="Arial Black" w:hAnsi="Arial Black" w:cs="Arial"/>
                <w:b/>
                <w:bCs/>
              </w:rPr>
              <w:t xml:space="preserve">: </w:t>
            </w:r>
            <w:r w:rsidR="009162C6">
              <w:rPr>
                <w:rFonts w:ascii="Arial Black" w:hAnsi="Arial Black" w:cs="Arial"/>
                <w:b/>
                <w:bCs/>
              </w:rPr>
              <w:t>Lizenzen</w:t>
            </w:r>
          </w:p>
          <w:p w14:paraId="0F86D956" w14:textId="77777777" w:rsidR="00CC204F" w:rsidRPr="00963839" w:rsidRDefault="00CC204F" w:rsidP="00DD7400">
            <w:pPr>
              <w:ind w:left="79"/>
              <w:rPr>
                <w:rFonts w:ascii="Arial Black" w:hAnsi="Arial Black" w:cs="Arial"/>
                <w:b/>
                <w:bCs/>
              </w:rPr>
            </w:pPr>
          </w:p>
          <w:p w14:paraId="434C8365" w14:textId="77777777" w:rsidR="00CC204F" w:rsidRPr="009E65A5" w:rsidRDefault="00CC204F" w:rsidP="00DD7400">
            <w:pPr>
              <w:spacing w:line="220" w:lineRule="exact"/>
              <w:ind w:left="79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Text</w:t>
            </w:r>
          </w:p>
        </w:tc>
      </w:tr>
      <w:tr w:rsidR="00CC204F" w:rsidRPr="009E65A5" w14:paraId="09A16B43" w14:textId="77777777" w:rsidTr="00DD7400">
        <w:tc>
          <w:tcPr>
            <w:tcW w:w="1597" w:type="dxa"/>
          </w:tcPr>
          <w:p w14:paraId="2D8EADCB" w14:textId="77777777" w:rsidR="00CC204F" w:rsidRPr="009E65A5" w:rsidRDefault="00CC204F" w:rsidP="00DD7400">
            <w:pPr>
              <w:ind w:left="79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Gütestufe 3</w:t>
            </w:r>
          </w:p>
        </w:tc>
        <w:tc>
          <w:tcPr>
            <w:tcW w:w="6897" w:type="dxa"/>
          </w:tcPr>
          <w:p w14:paraId="55AE1644" w14:textId="52EB246C" w:rsidR="00CC204F" w:rsidRPr="008A5F48" w:rsidRDefault="00FD064E" w:rsidP="00CC204F">
            <w:pPr>
              <w:numPr>
                <w:ilvl w:val="0"/>
                <w:numId w:val="8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  <w:r w:rsidRPr="00FD064E">
              <w:rPr>
                <w:rFonts w:cs="Arial"/>
                <w:sz w:val="18"/>
                <w:szCs w:val="18"/>
              </w:rPr>
              <w:t>Führen Sie eine Liste, welche O en-Source-Bibliotheken Sie verwenden.</w:t>
            </w:r>
          </w:p>
          <w:p w14:paraId="61D8D68B" w14:textId="77777777" w:rsidR="00FD064E" w:rsidRDefault="00FD064E" w:rsidP="00FD064E">
            <w:pPr>
              <w:numPr>
                <w:ilvl w:val="0"/>
                <w:numId w:val="8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  <w:r w:rsidRPr="00FD064E">
              <w:rPr>
                <w:rFonts w:cs="Arial"/>
                <w:sz w:val="18"/>
                <w:szCs w:val="18"/>
              </w:rPr>
              <w:t>Listen Sie eine Liste der Lizenzen, welche Ihr Projekt tangieren.</w:t>
            </w:r>
          </w:p>
          <w:p w14:paraId="0833B575" w14:textId="77777777" w:rsidR="00FD064E" w:rsidRDefault="00FD064E" w:rsidP="00FD064E">
            <w:pPr>
              <w:numPr>
                <w:ilvl w:val="0"/>
                <w:numId w:val="8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  <w:r w:rsidRPr="00FD064E">
              <w:rPr>
                <w:rFonts w:cs="Arial"/>
                <w:sz w:val="18"/>
                <w:szCs w:val="18"/>
              </w:rPr>
              <w:t>Stellen Sie zusammen, was die Verwendung dieser Open-Source Produkte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FD064E">
              <w:rPr>
                <w:rFonts w:cs="Arial"/>
                <w:sz w:val="18"/>
                <w:szCs w:val="18"/>
              </w:rPr>
              <w:t>für Ihr Pro</w:t>
            </w:r>
            <w:r>
              <w:rPr>
                <w:rFonts w:cs="Arial"/>
                <w:sz w:val="18"/>
                <w:szCs w:val="18"/>
              </w:rPr>
              <w:t>j</w:t>
            </w:r>
            <w:r w:rsidRPr="00FD064E">
              <w:rPr>
                <w:rFonts w:cs="Arial"/>
                <w:sz w:val="18"/>
                <w:szCs w:val="18"/>
              </w:rPr>
              <w:t>ekt bedeutet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5A043E06" w14:textId="79CAC737" w:rsidR="00CC204F" w:rsidRPr="00FD064E" w:rsidRDefault="00FD064E" w:rsidP="00FD064E">
            <w:pPr>
              <w:numPr>
                <w:ilvl w:val="0"/>
                <w:numId w:val="8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  <w:r w:rsidRPr="00FD064E">
              <w:rPr>
                <w:rFonts w:cs="Arial"/>
                <w:sz w:val="18"/>
                <w:szCs w:val="18"/>
              </w:rPr>
              <w:t>Stellen Sie Überlegungen an, unter welche Lizenz Sie ihr Produkt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FD064E">
              <w:rPr>
                <w:rFonts w:cs="Arial"/>
                <w:sz w:val="18"/>
                <w:szCs w:val="18"/>
              </w:rPr>
              <w:t>stellenmöchten, und begründen Sie diese Entscheidung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47EE9DE3" w14:textId="77777777" w:rsidR="00CC204F" w:rsidRDefault="00FD064E" w:rsidP="00CC204F">
            <w:pPr>
              <w:numPr>
                <w:ilvl w:val="0"/>
                <w:numId w:val="8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  <w:r w:rsidRPr="00FD064E">
              <w:rPr>
                <w:rFonts w:cs="Arial"/>
                <w:sz w:val="18"/>
                <w:szCs w:val="18"/>
              </w:rPr>
              <w:t>Stellen Sie Ihr Produkt unter eine Lizenz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6FCC3F33" w14:textId="5AEB527D" w:rsidR="00FD064E" w:rsidRPr="009E65A5" w:rsidRDefault="00FD064E" w:rsidP="00FD064E">
            <w:pPr>
              <w:spacing w:line="240" w:lineRule="auto"/>
              <w:ind w:left="79"/>
              <w:contextualSpacing/>
              <w:rPr>
                <w:rFonts w:cs="Arial"/>
                <w:sz w:val="18"/>
                <w:szCs w:val="18"/>
              </w:rPr>
            </w:pPr>
          </w:p>
        </w:tc>
      </w:tr>
      <w:tr w:rsidR="00CC204F" w:rsidRPr="009E65A5" w14:paraId="647F5717" w14:textId="77777777" w:rsidTr="00DD7400">
        <w:tc>
          <w:tcPr>
            <w:tcW w:w="1597" w:type="dxa"/>
          </w:tcPr>
          <w:p w14:paraId="109C93D4" w14:textId="77777777" w:rsidR="00CC204F" w:rsidRPr="009E65A5" w:rsidRDefault="00CC204F" w:rsidP="00DD7400">
            <w:pPr>
              <w:ind w:left="79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Gütestufe 2</w:t>
            </w:r>
          </w:p>
        </w:tc>
        <w:tc>
          <w:tcPr>
            <w:tcW w:w="6897" w:type="dxa"/>
          </w:tcPr>
          <w:p w14:paraId="61DFDF1D" w14:textId="77777777" w:rsidR="00CC204F" w:rsidRPr="009E65A5" w:rsidRDefault="00CC204F" w:rsidP="00DD7400">
            <w:pPr>
              <w:ind w:left="81" w:firstLine="5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Drei oder vier der genannten Punkte sind gut erfüllt.</w:t>
            </w:r>
          </w:p>
        </w:tc>
      </w:tr>
      <w:tr w:rsidR="00CC204F" w:rsidRPr="009E65A5" w14:paraId="78A141B8" w14:textId="77777777" w:rsidTr="00DD7400">
        <w:tc>
          <w:tcPr>
            <w:tcW w:w="1597" w:type="dxa"/>
          </w:tcPr>
          <w:p w14:paraId="043CFB5B" w14:textId="77777777" w:rsidR="00CC204F" w:rsidRPr="009E65A5" w:rsidRDefault="00CC204F" w:rsidP="00DD7400">
            <w:pPr>
              <w:ind w:left="79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Gütestufe 1</w:t>
            </w:r>
          </w:p>
        </w:tc>
        <w:tc>
          <w:tcPr>
            <w:tcW w:w="6897" w:type="dxa"/>
          </w:tcPr>
          <w:p w14:paraId="3283780C" w14:textId="77777777" w:rsidR="00CC204F" w:rsidRPr="009E65A5" w:rsidRDefault="00CC204F" w:rsidP="00DD7400">
            <w:pPr>
              <w:ind w:left="81" w:firstLine="5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Ein oder zwei der genannten Punkte sind erfüllt.</w:t>
            </w:r>
          </w:p>
        </w:tc>
      </w:tr>
      <w:tr w:rsidR="00CC204F" w:rsidRPr="009E65A5" w14:paraId="6CF9E3FF" w14:textId="77777777" w:rsidTr="00DD7400">
        <w:tc>
          <w:tcPr>
            <w:tcW w:w="1597" w:type="dxa"/>
          </w:tcPr>
          <w:p w14:paraId="5D63161F" w14:textId="77777777" w:rsidR="00CC204F" w:rsidRPr="009E65A5" w:rsidRDefault="00CC204F" w:rsidP="00DD7400">
            <w:pPr>
              <w:ind w:left="79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Gütestufe 0</w:t>
            </w:r>
          </w:p>
        </w:tc>
        <w:tc>
          <w:tcPr>
            <w:tcW w:w="6897" w:type="dxa"/>
          </w:tcPr>
          <w:p w14:paraId="3D547ADA" w14:textId="77777777" w:rsidR="00CC204F" w:rsidRPr="009E65A5" w:rsidRDefault="00CC204F" w:rsidP="00DD7400">
            <w:pPr>
              <w:ind w:left="81" w:firstLine="5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Keiner der oben genannten Punkte ist erfüllt.</w:t>
            </w:r>
          </w:p>
        </w:tc>
      </w:tr>
    </w:tbl>
    <w:p w14:paraId="7A9344BB" w14:textId="415837DD" w:rsidR="00FD064E" w:rsidRDefault="00FD064E">
      <w:pPr>
        <w:spacing w:line="240" w:lineRule="auto"/>
        <w:rPr>
          <w:rFonts w:cs="Arial"/>
          <w:szCs w:val="21"/>
        </w:rPr>
      </w:pPr>
    </w:p>
    <w:tbl>
      <w:tblPr>
        <w:tblStyle w:val="Tabellenrast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7"/>
        <w:gridCol w:w="6897"/>
      </w:tblGrid>
      <w:tr w:rsidR="00CC204F" w:rsidRPr="009E65A5" w14:paraId="1C1DEB19" w14:textId="77777777" w:rsidTr="00DD7400">
        <w:tc>
          <w:tcPr>
            <w:tcW w:w="8494" w:type="dxa"/>
            <w:gridSpan w:val="2"/>
            <w:shd w:val="clear" w:color="auto" w:fill="D9D9D9" w:themeFill="background1" w:themeFillShade="D9"/>
          </w:tcPr>
          <w:p w14:paraId="7C0C9719" w14:textId="3FFF865D" w:rsidR="00CC204F" w:rsidRPr="00BD1977" w:rsidRDefault="00CC204F" w:rsidP="00DD7400">
            <w:pPr>
              <w:ind w:left="79"/>
              <w:rPr>
                <w:rFonts w:ascii="Arial Black" w:hAnsi="Arial Black" w:cs="Arial"/>
                <w:b/>
                <w:bCs/>
              </w:rPr>
            </w:pPr>
            <w:r w:rsidRPr="00BD1977">
              <w:rPr>
                <w:rFonts w:ascii="Arial Black" w:hAnsi="Arial Black" w:cs="Arial"/>
                <w:b/>
                <w:bCs/>
              </w:rPr>
              <w:t>C1</w:t>
            </w:r>
            <w:r>
              <w:rPr>
                <w:rFonts w:ascii="Arial Black" w:hAnsi="Arial Black" w:cs="Arial"/>
                <w:b/>
                <w:bCs/>
              </w:rPr>
              <w:t>3</w:t>
            </w:r>
            <w:r w:rsidRPr="00BD1977">
              <w:rPr>
                <w:rFonts w:ascii="Arial Black" w:hAnsi="Arial Black" w:cs="Arial"/>
                <w:b/>
                <w:bCs/>
              </w:rPr>
              <w:t xml:space="preserve">: </w:t>
            </w:r>
            <w:r w:rsidR="009162C6">
              <w:rPr>
                <w:rFonts w:ascii="Arial Black" w:hAnsi="Arial Black" w:cs="Arial"/>
                <w:b/>
                <w:bCs/>
              </w:rPr>
              <w:t>GUI und User-Experience (UX)</w:t>
            </w:r>
          </w:p>
          <w:p w14:paraId="0A0D89BB" w14:textId="77777777" w:rsidR="00CC204F" w:rsidRPr="00963839" w:rsidRDefault="00CC204F" w:rsidP="00DD7400">
            <w:pPr>
              <w:ind w:left="79"/>
              <w:rPr>
                <w:rFonts w:ascii="Arial Black" w:hAnsi="Arial Black" w:cs="Arial"/>
                <w:b/>
                <w:bCs/>
              </w:rPr>
            </w:pPr>
          </w:p>
          <w:p w14:paraId="446970EC" w14:textId="77777777" w:rsidR="00CC204F" w:rsidRPr="009E65A5" w:rsidRDefault="00CC204F" w:rsidP="00DD7400">
            <w:pPr>
              <w:spacing w:line="220" w:lineRule="exact"/>
              <w:ind w:left="79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Text</w:t>
            </w:r>
          </w:p>
        </w:tc>
      </w:tr>
      <w:tr w:rsidR="00CC204F" w:rsidRPr="009E65A5" w14:paraId="7F3B48D9" w14:textId="77777777" w:rsidTr="00DD7400">
        <w:tc>
          <w:tcPr>
            <w:tcW w:w="1597" w:type="dxa"/>
          </w:tcPr>
          <w:p w14:paraId="42D0DDFF" w14:textId="77777777" w:rsidR="00CC204F" w:rsidRPr="009E65A5" w:rsidRDefault="00CC204F" w:rsidP="00DD7400">
            <w:pPr>
              <w:ind w:left="79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Gütestufe 3</w:t>
            </w:r>
          </w:p>
        </w:tc>
        <w:tc>
          <w:tcPr>
            <w:tcW w:w="6897" w:type="dxa"/>
          </w:tcPr>
          <w:p w14:paraId="61E15727" w14:textId="61077F90" w:rsidR="00CC204F" w:rsidRPr="008A5F48" w:rsidRDefault="00FD064E" w:rsidP="00FD064E">
            <w:pPr>
              <w:spacing w:line="240" w:lineRule="auto"/>
              <w:contextualSpacing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Die Applikation …</w:t>
            </w:r>
          </w:p>
          <w:p w14:paraId="1CD95301" w14:textId="78956F79" w:rsidR="00CC204F" w:rsidRPr="008A5F48" w:rsidRDefault="00FD064E" w:rsidP="00CC204F">
            <w:pPr>
              <w:numPr>
                <w:ilvl w:val="0"/>
                <w:numId w:val="10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… ist übersichtlich (Digestibility)</w:t>
            </w:r>
          </w:p>
          <w:p w14:paraId="58520D0D" w14:textId="5FDCA9DB" w:rsidR="00CC204F" w:rsidRPr="008A5F48" w:rsidRDefault="00FD064E" w:rsidP="00CC204F">
            <w:pPr>
              <w:numPr>
                <w:ilvl w:val="0"/>
                <w:numId w:val="10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… ist selbsterklärend (Clarity)</w:t>
            </w:r>
          </w:p>
          <w:p w14:paraId="5ECB94B2" w14:textId="262E4E94" w:rsidR="00CC204F" w:rsidRDefault="00FD064E" w:rsidP="00CC204F">
            <w:pPr>
              <w:numPr>
                <w:ilvl w:val="0"/>
                <w:numId w:val="10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… hält sich an bekannte Designmuster (Familiarity)</w:t>
            </w:r>
          </w:p>
          <w:p w14:paraId="5713B478" w14:textId="77777777" w:rsidR="00CC204F" w:rsidRDefault="00FD064E" w:rsidP="00CC204F">
            <w:pPr>
              <w:numPr>
                <w:ilvl w:val="0"/>
                <w:numId w:val="10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… ist vertrauensvoll (Trust)</w:t>
            </w:r>
          </w:p>
          <w:p w14:paraId="3F26D2A7" w14:textId="77777777" w:rsidR="00FD064E" w:rsidRDefault="00FD064E" w:rsidP="00CC204F">
            <w:pPr>
              <w:numPr>
                <w:ilvl w:val="0"/>
                <w:numId w:val="10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… weckt Begeisterung (Delight)</w:t>
            </w:r>
          </w:p>
          <w:p w14:paraId="43145CDC" w14:textId="475028C6" w:rsidR="00FD064E" w:rsidRPr="009E65A5" w:rsidRDefault="00FD064E" w:rsidP="00FD064E">
            <w:pPr>
              <w:spacing w:line="240" w:lineRule="auto"/>
              <w:ind w:left="79"/>
              <w:contextualSpacing/>
              <w:rPr>
                <w:rFonts w:cs="Arial"/>
                <w:sz w:val="18"/>
                <w:szCs w:val="18"/>
              </w:rPr>
            </w:pPr>
          </w:p>
        </w:tc>
      </w:tr>
      <w:tr w:rsidR="00CC204F" w:rsidRPr="009E65A5" w14:paraId="0E72E62A" w14:textId="77777777" w:rsidTr="00DD7400">
        <w:tc>
          <w:tcPr>
            <w:tcW w:w="1597" w:type="dxa"/>
          </w:tcPr>
          <w:p w14:paraId="2066A060" w14:textId="77777777" w:rsidR="00CC204F" w:rsidRPr="009E65A5" w:rsidRDefault="00CC204F" w:rsidP="00DD7400">
            <w:pPr>
              <w:ind w:left="79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Gütestufe 2</w:t>
            </w:r>
          </w:p>
        </w:tc>
        <w:tc>
          <w:tcPr>
            <w:tcW w:w="6897" w:type="dxa"/>
          </w:tcPr>
          <w:p w14:paraId="1C2339F3" w14:textId="77777777" w:rsidR="00CC204F" w:rsidRPr="009E65A5" w:rsidRDefault="00CC204F" w:rsidP="00DD7400">
            <w:pPr>
              <w:ind w:left="81" w:firstLine="5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Drei oder vier der genannten Punkte sind gut erfüllt.</w:t>
            </w:r>
          </w:p>
        </w:tc>
      </w:tr>
      <w:tr w:rsidR="00CC204F" w:rsidRPr="009E65A5" w14:paraId="6A5A45E2" w14:textId="77777777" w:rsidTr="00DD7400">
        <w:tc>
          <w:tcPr>
            <w:tcW w:w="1597" w:type="dxa"/>
          </w:tcPr>
          <w:p w14:paraId="68F4864A" w14:textId="77777777" w:rsidR="00CC204F" w:rsidRPr="009E65A5" w:rsidRDefault="00CC204F" w:rsidP="00DD7400">
            <w:pPr>
              <w:ind w:left="79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Gütestufe 1</w:t>
            </w:r>
          </w:p>
        </w:tc>
        <w:tc>
          <w:tcPr>
            <w:tcW w:w="6897" w:type="dxa"/>
          </w:tcPr>
          <w:p w14:paraId="07D0A518" w14:textId="77777777" w:rsidR="00CC204F" w:rsidRPr="009E65A5" w:rsidRDefault="00CC204F" w:rsidP="00DD7400">
            <w:pPr>
              <w:ind w:left="81" w:firstLine="5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Ein oder zwei der genannten Punkte sind erfüllt.</w:t>
            </w:r>
          </w:p>
        </w:tc>
      </w:tr>
      <w:tr w:rsidR="00CC204F" w:rsidRPr="009E65A5" w14:paraId="3089D519" w14:textId="77777777" w:rsidTr="00DD7400">
        <w:tc>
          <w:tcPr>
            <w:tcW w:w="1597" w:type="dxa"/>
          </w:tcPr>
          <w:p w14:paraId="2437E9D6" w14:textId="77777777" w:rsidR="00CC204F" w:rsidRPr="009E65A5" w:rsidRDefault="00CC204F" w:rsidP="00DD7400">
            <w:pPr>
              <w:ind w:left="79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Gütestufe 0</w:t>
            </w:r>
          </w:p>
        </w:tc>
        <w:tc>
          <w:tcPr>
            <w:tcW w:w="6897" w:type="dxa"/>
          </w:tcPr>
          <w:p w14:paraId="10127E74" w14:textId="77777777" w:rsidR="00CC204F" w:rsidRPr="009E65A5" w:rsidRDefault="00CC204F" w:rsidP="00DD7400">
            <w:pPr>
              <w:ind w:left="81" w:firstLine="5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Keiner der oben genannten Punkte ist erfüllt.</w:t>
            </w:r>
          </w:p>
        </w:tc>
      </w:tr>
    </w:tbl>
    <w:p w14:paraId="56003F43" w14:textId="77777777" w:rsidR="00FD064E" w:rsidRDefault="00FD064E">
      <w:pPr>
        <w:spacing w:line="240" w:lineRule="auto"/>
        <w:rPr>
          <w:rFonts w:ascii="Arial Black" w:eastAsia="Times New Roman" w:hAnsi="Arial Black" w:cs="Arial"/>
          <w:color w:val="000000"/>
          <w:szCs w:val="21"/>
        </w:rPr>
      </w:pPr>
      <w:r>
        <w:rPr>
          <w:rFonts w:ascii="Arial Black" w:eastAsia="Times New Roman" w:hAnsi="Arial Black" w:cs="Arial"/>
          <w:color w:val="000000"/>
          <w:szCs w:val="21"/>
        </w:rPr>
        <w:br w:type="page"/>
      </w:r>
    </w:p>
    <w:p w14:paraId="3029A571" w14:textId="1FBDF8D8" w:rsidR="00CC204F" w:rsidRPr="00CC204F" w:rsidRDefault="00CC204F" w:rsidP="00CC204F">
      <w:pPr>
        <w:rPr>
          <w:rFonts w:ascii="Arial Black" w:eastAsia="Times New Roman" w:hAnsi="Arial Black" w:cs="Arial"/>
          <w:color w:val="000000"/>
          <w:szCs w:val="21"/>
        </w:rPr>
      </w:pPr>
      <w:r>
        <w:rPr>
          <w:rFonts w:ascii="Arial Black" w:eastAsia="Times New Roman" w:hAnsi="Arial Black" w:cs="Arial"/>
          <w:color w:val="000000"/>
          <w:szCs w:val="21"/>
        </w:rPr>
        <w:lastRenderedPageBreak/>
        <w:t>Abgabetermin</w:t>
      </w:r>
    </w:p>
    <w:p w14:paraId="48BCB40C" w14:textId="77777777" w:rsidR="00E04450" w:rsidRPr="00E04450" w:rsidRDefault="00E04450" w:rsidP="00E04450">
      <w:pPr>
        <w:rPr>
          <w:rFonts w:cs="Arial"/>
          <w:szCs w:val="21"/>
        </w:rPr>
      </w:pPr>
      <w:r w:rsidRPr="00E04450">
        <w:rPr>
          <w:rFonts w:cs="Arial"/>
          <w:noProof/>
          <w:szCs w:val="21"/>
          <w:lang w:eastAsia="de-C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CCA579" wp14:editId="5FF4F230">
                <wp:simplePos x="0" y="0"/>
                <wp:positionH relativeFrom="margin">
                  <wp:align>left</wp:align>
                </wp:positionH>
                <wp:positionV relativeFrom="paragraph">
                  <wp:posOffset>5791</wp:posOffset>
                </wp:positionV>
                <wp:extent cx="5534025" cy="256032"/>
                <wp:effectExtent l="0" t="0" r="28575" b="10795"/>
                <wp:wrapNone/>
                <wp:docPr id="1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4025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1E9F1" w14:textId="77777777" w:rsidR="00E04450" w:rsidRPr="00353F80" w:rsidRDefault="00154E11" w:rsidP="00E04450">
                            <w:r>
                              <w:rPr>
                                <w:rFonts w:ascii="Arial Black" w:hAnsi="Arial Black"/>
                              </w:rPr>
                              <w:t>Abgabe</w:t>
                            </w:r>
                            <w:r>
                              <w:rPr>
                                <w:rFonts w:ascii="Arial Black" w:hAnsi="Arial Black"/>
                              </w:rPr>
                              <w:tab/>
                            </w:r>
                            <w:r w:rsidR="001217E3">
                              <w:rPr>
                                <w:rFonts w:ascii="Arial Black" w:hAnsi="Arial Black"/>
                              </w:rPr>
                              <w:t>Montag</w:t>
                            </w:r>
                            <w:r w:rsidR="008B6AD3">
                              <w:rPr>
                                <w:rFonts w:ascii="Arial Black" w:hAnsi="Arial Black"/>
                              </w:rPr>
                              <w:t xml:space="preserve">, </w:t>
                            </w:r>
                            <w:r w:rsidR="00112431">
                              <w:rPr>
                                <w:rFonts w:ascii="Arial Black" w:hAnsi="Arial Black"/>
                              </w:rPr>
                              <w:t>5</w:t>
                            </w:r>
                            <w:r w:rsidR="00254C7E">
                              <w:rPr>
                                <w:rFonts w:ascii="Arial Black" w:hAnsi="Arial Black"/>
                              </w:rPr>
                              <w:t>. Mai</w:t>
                            </w:r>
                            <w:r w:rsidR="008B6AD3">
                              <w:rPr>
                                <w:rFonts w:ascii="Arial Black" w:hAnsi="Arial Black"/>
                              </w:rPr>
                              <w:t xml:space="preserve"> 202</w:t>
                            </w:r>
                            <w:r w:rsidR="00112431">
                              <w:rPr>
                                <w:rFonts w:ascii="Arial Black" w:hAnsi="Arial Black"/>
                              </w:rPr>
                              <w:t>5</w:t>
                            </w:r>
                            <w:r w:rsidR="00353F80" w:rsidRPr="00353F80">
                              <w:rPr>
                                <w:rFonts w:ascii="Arial Black" w:hAnsi="Arial Black"/>
                              </w:rPr>
                              <w:t xml:space="preserve"> </w:t>
                            </w:r>
                            <w:r w:rsidR="00E04450" w:rsidRPr="00353F80">
                              <w:rPr>
                                <w:rFonts w:ascii="Arial Black" w:hAnsi="Arial Black"/>
                              </w:rPr>
                              <w:t>/ 09</w:t>
                            </w:r>
                            <w:r w:rsidR="00EE576F">
                              <w:rPr>
                                <w:rFonts w:ascii="Arial Black" w:hAnsi="Arial Black"/>
                              </w:rPr>
                              <w:t>30h</w:t>
                            </w:r>
                            <w:r w:rsidR="0075367D">
                              <w:rPr>
                                <w:rFonts w:ascii="Arial Black" w:hAnsi="Arial Black"/>
                              </w:rPr>
                              <w:t xml:space="preserve"> / Sekretariat</w:t>
                            </w:r>
                            <w:r w:rsidR="006D2458">
                              <w:rPr>
                                <w:rFonts w:ascii="Arial Black" w:hAnsi="Arial Black"/>
                              </w:rPr>
                              <w:t xml:space="preserve"> KSH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CCA579" id="Text Box 5" o:spid="_x0000_s1030" type="#_x0000_t202" style="position:absolute;margin-left:0;margin-top:.45pt;width:435.75pt;height:20.1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">
                <v:textbox>
                  <w:txbxContent>
                    <w:p w14:paraId="7871E9F1" w14:textId="77777777" w:rsidR="00E04450" w:rsidRPr="00353F80" w:rsidRDefault="00154E11" w:rsidP="00E04450">
                      <w:r>
                        <w:rPr>
                          <w:rFonts w:ascii="Arial Black" w:hAnsi="Arial Black"/>
                        </w:rPr>
                        <w:t>Abgabe</w:t>
                      </w:r>
                      <w:r>
                        <w:rPr>
                          <w:rFonts w:ascii="Arial Black" w:hAnsi="Arial Black"/>
                        </w:rPr>
                        <w:tab/>
                      </w:r>
                      <w:r w:rsidR="001217E3">
                        <w:rPr>
                          <w:rFonts w:ascii="Arial Black" w:hAnsi="Arial Black"/>
                        </w:rPr>
                        <w:t>Montag</w:t>
                      </w:r>
                      <w:r w:rsidR="008B6AD3">
                        <w:rPr>
                          <w:rFonts w:ascii="Arial Black" w:hAnsi="Arial Black"/>
                        </w:rPr>
                        <w:t xml:space="preserve">, </w:t>
                      </w:r>
                      <w:r w:rsidR="00112431">
                        <w:rPr>
                          <w:rFonts w:ascii="Arial Black" w:hAnsi="Arial Black"/>
                        </w:rPr>
                        <w:t>5</w:t>
                      </w:r>
                      <w:r w:rsidR="00254C7E">
                        <w:rPr>
                          <w:rFonts w:ascii="Arial Black" w:hAnsi="Arial Black"/>
                        </w:rPr>
                        <w:t>. Mai</w:t>
                      </w:r>
                      <w:r w:rsidR="008B6AD3">
                        <w:rPr>
                          <w:rFonts w:ascii="Arial Black" w:hAnsi="Arial Black"/>
                        </w:rPr>
                        <w:t xml:space="preserve"> 202</w:t>
                      </w:r>
                      <w:r w:rsidR="00112431">
                        <w:rPr>
                          <w:rFonts w:ascii="Arial Black" w:hAnsi="Arial Black"/>
                        </w:rPr>
                        <w:t>5</w:t>
                      </w:r>
                      <w:r w:rsidR="00353F80" w:rsidRPr="00353F80">
                        <w:rPr>
                          <w:rFonts w:ascii="Arial Black" w:hAnsi="Arial Black"/>
                        </w:rPr>
                        <w:t xml:space="preserve"> </w:t>
                      </w:r>
                      <w:r w:rsidR="00E04450" w:rsidRPr="00353F80">
                        <w:rPr>
                          <w:rFonts w:ascii="Arial Black" w:hAnsi="Arial Black"/>
                        </w:rPr>
                        <w:t>/ 09</w:t>
                      </w:r>
                      <w:r w:rsidR="00EE576F">
                        <w:rPr>
                          <w:rFonts w:ascii="Arial Black" w:hAnsi="Arial Black"/>
                        </w:rPr>
                        <w:t>30h</w:t>
                      </w:r>
                      <w:r w:rsidR="0075367D">
                        <w:rPr>
                          <w:rFonts w:ascii="Arial Black" w:hAnsi="Arial Black"/>
                        </w:rPr>
                        <w:t xml:space="preserve"> / Sekretariat</w:t>
                      </w:r>
                      <w:r w:rsidR="006D2458">
                        <w:rPr>
                          <w:rFonts w:ascii="Arial Black" w:hAnsi="Arial Black"/>
                        </w:rPr>
                        <w:t xml:space="preserve"> KSH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53FB97" w14:textId="77777777" w:rsidR="00E04450" w:rsidRPr="00E04450" w:rsidRDefault="00E04450" w:rsidP="00E04450">
      <w:pPr>
        <w:rPr>
          <w:rFonts w:cs="Arial"/>
          <w:szCs w:val="21"/>
        </w:rPr>
      </w:pPr>
    </w:p>
    <w:p w14:paraId="52E7916B" w14:textId="77777777" w:rsidR="00E04450" w:rsidRPr="00E04450" w:rsidRDefault="00E04450" w:rsidP="00E04450">
      <w:pPr>
        <w:rPr>
          <w:rFonts w:cs="Arial"/>
          <w:szCs w:val="21"/>
        </w:rPr>
      </w:pPr>
    </w:p>
    <w:p w14:paraId="18C28D3D" w14:textId="77777777" w:rsidR="00E04450" w:rsidRPr="00353F80" w:rsidRDefault="00E04450" w:rsidP="00E04450">
      <w:pPr>
        <w:rPr>
          <w:rFonts w:ascii="Arial Black" w:hAnsi="Arial Black" w:cs="Arial"/>
          <w:szCs w:val="21"/>
        </w:rPr>
      </w:pPr>
      <w:r w:rsidRPr="00353F80">
        <w:rPr>
          <w:rFonts w:ascii="Arial Black" w:hAnsi="Arial Black" w:cs="Arial"/>
          <w:szCs w:val="21"/>
        </w:rPr>
        <w:t>Weitere Bestimmungen</w:t>
      </w:r>
    </w:p>
    <w:p w14:paraId="7AB12F0E" w14:textId="77777777" w:rsidR="00E04450" w:rsidRPr="00E04450" w:rsidRDefault="00E04450" w:rsidP="00BF070D">
      <w:pPr>
        <w:numPr>
          <w:ilvl w:val="0"/>
          <w:numId w:val="5"/>
        </w:numPr>
        <w:spacing w:line="240" w:lineRule="auto"/>
        <w:ind w:right="-235"/>
        <w:rPr>
          <w:rFonts w:cs="Arial"/>
          <w:szCs w:val="21"/>
        </w:rPr>
      </w:pPr>
      <w:r w:rsidRPr="00E04450">
        <w:rPr>
          <w:rFonts w:cs="Arial"/>
          <w:szCs w:val="21"/>
        </w:rPr>
        <w:t xml:space="preserve">Die Schülerinnen und Schüler haben von der beizulegenden </w:t>
      </w:r>
      <w:r w:rsidRPr="00353F80">
        <w:rPr>
          <w:rFonts w:ascii="Arial Black" w:hAnsi="Arial Black" w:cs="Arial"/>
          <w:szCs w:val="21"/>
        </w:rPr>
        <w:t>Erklärung</w:t>
      </w:r>
      <w:r w:rsidRPr="00E04450">
        <w:rPr>
          <w:rFonts w:cs="Arial"/>
          <w:szCs w:val="21"/>
        </w:rPr>
        <w:t xml:space="preserve"> über die Abfassung der IDPA </w:t>
      </w:r>
      <w:r w:rsidR="00055146">
        <w:rPr>
          <w:rFonts w:cs="Arial"/>
          <w:szCs w:val="21"/>
        </w:rPr>
        <w:t>sowie vom Beurteilungsraster (Dok. 422_</w:t>
      </w:r>
      <w:r w:rsidR="005348B8">
        <w:rPr>
          <w:rFonts w:cs="Arial"/>
          <w:szCs w:val="21"/>
        </w:rPr>
        <w:t>3</w:t>
      </w:r>
      <w:r w:rsidR="00055146">
        <w:rPr>
          <w:rFonts w:cs="Arial"/>
          <w:szCs w:val="21"/>
        </w:rPr>
        <w:t xml:space="preserve">) Kenntnis </w:t>
      </w:r>
      <w:r w:rsidRPr="00E04450">
        <w:rPr>
          <w:rFonts w:cs="Arial"/>
          <w:szCs w:val="21"/>
        </w:rPr>
        <w:t>genommen.</w:t>
      </w:r>
    </w:p>
    <w:p w14:paraId="7A671A61" w14:textId="77777777" w:rsidR="00E04450" w:rsidRPr="00E04450" w:rsidRDefault="00E04450" w:rsidP="00BF070D">
      <w:pPr>
        <w:numPr>
          <w:ilvl w:val="0"/>
          <w:numId w:val="5"/>
        </w:numPr>
        <w:spacing w:line="240" w:lineRule="auto"/>
        <w:ind w:right="-235"/>
        <w:rPr>
          <w:rFonts w:cs="Arial"/>
          <w:szCs w:val="21"/>
        </w:rPr>
      </w:pPr>
      <w:r w:rsidRPr="00E04450">
        <w:rPr>
          <w:rFonts w:cs="Arial"/>
          <w:szCs w:val="21"/>
        </w:rPr>
        <w:t xml:space="preserve">Benützung und </w:t>
      </w:r>
      <w:r w:rsidRPr="00353F80">
        <w:rPr>
          <w:rFonts w:ascii="Arial Black" w:hAnsi="Arial Black" w:cs="Arial"/>
          <w:szCs w:val="21"/>
        </w:rPr>
        <w:t>Verwendung von schuleigenem Material</w:t>
      </w:r>
      <w:r w:rsidRPr="00E04450">
        <w:rPr>
          <w:rFonts w:cs="Arial"/>
          <w:szCs w:val="21"/>
        </w:rPr>
        <w:t xml:space="preserve"> (Einrichtungen, Geräte, Labor etc.) sind geregelt; die Schule übernimmt im Zusammenhang mit der IDPA keine Kosten.</w:t>
      </w:r>
    </w:p>
    <w:p w14:paraId="606BE376" w14:textId="77777777" w:rsidR="00E04450" w:rsidRPr="00E04450" w:rsidRDefault="00E04450" w:rsidP="00BF070D">
      <w:pPr>
        <w:numPr>
          <w:ilvl w:val="0"/>
          <w:numId w:val="5"/>
        </w:numPr>
        <w:spacing w:line="240" w:lineRule="auto"/>
        <w:ind w:right="-235"/>
        <w:rPr>
          <w:rFonts w:cs="Arial"/>
          <w:szCs w:val="21"/>
        </w:rPr>
      </w:pPr>
      <w:r w:rsidRPr="00E04450">
        <w:rPr>
          <w:rFonts w:cs="Arial"/>
          <w:szCs w:val="21"/>
        </w:rPr>
        <w:t xml:space="preserve">Die Kenntnisnahme des IDPA-Reglements </w:t>
      </w:r>
      <w:r w:rsidR="00254C7E">
        <w:rPr>
          <w:rFonts w:cs="Arial"/>
          <w:szCs w:val="21"/>
        </w:rPr>
        <w:t>(Dok. 422</w:t>
      </w:r>
      <w:r w:rsidR="00F51CD0">
        <w:rPr>
          <w:rFonts w:cs="Arial"/>
          <w:szCs w:val="21"/>
        </w:rPr>
        <w:t>_</w:t>
      </w:r>
      <w:r w:rsidR="005348B8">
        <w:rPr>
          <w:rFonts w:cs="Arial"/>
          <w:szCs w:val="21"/>
        </w:rPr>
        <w:t>2</w:t>
      </w:r>
      <w:r w:rsidR="00F51CD0">
        <w:rPr>
          <w:rFonts w:cs="Arial"/>
          <w:szCs w:val="21"/>
        </w:rPr>
        <w:t>, insbesondere auch der Umgang mit ChatGPT)</w:t>
      </w:r>
      <w:r w:rsidR="00254C7E">
        <w:rPr>
          <w:rFonts w:cs="Arial"/>
          <w:szCs w:val="21"/>
        </w:rPr>
        <w:t xml:space="preserve"> </w:t>
      </w:r>
      <w:r w:rsidRPr="00E04450">
        <w:rPr>
          <w:rFonts w:cs="Arial"/>
          <w:szCs w:val="21"/>
        </w:rPr>
        <w:t>wird mit diesem Vertrag quittiert.</w:t>
      </w:r>
    </w:p>
    <w:p w14:paraId="2602192F" w14:textId="77777777" w:rsidR="00E04450" w:rsidRPr="00E04450" w:rsidRDefault="00E04450" w:rsidP="00E04450">
      <w:pPr>
        <w:rPr>
          <w:rFonts w:cs="Arial"/>
          <w:szCs w:val="21"/>
        </w:rPr>
      </w:pPr>
    </w:p>
    <w:p w14:paraId="398CE875" w14:textId="77777777" w:rsidR="00E04450" w:rsidRPr="00353F80" w:rsidRDefault="00E04450" w:rsidP="00BF070D">
      <w:pPr>
        <w:jc w:val="both"/>
        <w:rPr>
          <w:rFonts w:ascii="Arial Black" w:hAnsi="Arial Black" w:cs="Arial"/>
          <w:szCs w:val="21"/>
        </w:rPr>
      </w:pPr>
      <w:r w:rsidRPr="00353F80">
        <w:rPr>
          <w:rFonts w:ascii="Arial Black" w:hAnsi="Arial Black" w:cs="Arial"/>
          <w:szCs w:val="21"/>
        </w:rPr>
        <w:t>Sind die obigen Punkte erfüllt, kann der Vertrag unterschrieben werden.</w:t>
      </w:r>
    </w:p>
    <w:p w14:paraId="6DBE95CF" w14:textId="77777777" w:rsidR="00154E11" w:rsidRDefault="00154E11" w:rsidP="00E04450">
      <w:pPr>
        <w:pStyle w:val="berschrift2"/>
        <w:rPr>
          <w:rFonts w:ascii="Arial" w:hAnsi="Arial" w:cs="Arial"/>
          <w:bCs w:val="0"/>
          <w:szCs w:val="21"/>
        </w:rPr>
      </w:pPr>
    </w:p>
    <w:p w14:paraId="43862713" w14:textId="77777777" w:rsidR="00E04450" w:rsidRPr="0009235A" w:rsidRDefault="00E04450" w:rsidP="00E04450">
      <w:pPr>
        <w:pStyle w:val="berschrift2"/>
        <w:rPr>
          <w:rFonts w:eastAsia="Arial" w:cs="Arial"/>
          <w:bCs w:val="0"/>
          <w:color w:val="auto"/>
          <w:szCs w:val="21"/>
        </w:rPr>
      </w:pPr>
      <w:r w:rsidRPr="0009235A">
        <w:rPr>
          <w:rFonts w:eastAsia="Arial" w:cs="Arial"/>
          <w:bCs w:val="0"/>
          <w:color w:val="auto"/>
          <w:szCs w:val="21"/>
        </w:rPr>
        <w:t>Unterschriften</w:t>
      </w:r>
    </w:p>
    <w:p w14:paraId="0C95EDEE" w14:textId="77777777" w:rsidR="00E04450" w:rsidRPr="00E04450" w:rsidRDefault="00E04450" w:rsidP="00E04450">
      <w:pPr>
        <w:rPr>
          <w:rFonts w:cs="Arial"/>
          <w:szCs w:val="21"/>
        </w:rPr>
      </w:pPr>
    </w:p>
    <w:p w14:paraId="6ED577C2" w14:textId="6B83AC2E" w:rsidR="00E04450" w:rsidRPr="00E04450" w:rsidRDefault="00E04450" w:rsidP="00E04450">
      <w:pPr>
        <w:rPr>
          <w:rFonts w:cs="Arial"/>
          <w:szCs w:val="21"/>
        </w:rPr>
      </w:pPr>
      <w:r w:rsidRPr="00E04450">
        <w:rPr>
          <w:rFonts w:cs="Arial"/>
          <w:szCs w:val="21"/>
        </w:rPr>
        <w:t xml:space="preserve">Ort, Datum: Kantonsschule Hottingen, </w:t>
      </w:r>
      <w:sdt>
        <w:sdtPr>
          <w:rPr>
            <w:rFonts w:cs="Arial"/>
            <w:szCs w:val="21"/>
          </w:rPr>
          <w:id w:val="1858235019"/>
          <w:placeholder>
            <w:docPart w:val="B931BFF2E2F045BA8F9403EB8F652BE1"/>
          </w:placeholder>
          <w:date w:fullDate="2025-01-28T00:00:00Z">
            <w:dateFormat w:val="dd.MM.yyyy"/>
            <w:lid w:val="de-CH"/>
            <w:storeMappedDataAs w:val="dateTime"/>
            <w:calendar w:val="gregorian"/>
          </w:date>
        </w:sdtPr>
        <w:sdtContent>
          <w:r w:rsidR="00520851">
            <w:rPr>
              <w:rFonts w:cs="Arial"/>
              <w:szCs w:val="21"/>
            </w:rPr>
            <w:t>2</w:t>
          </w:r>
          <w:r w:rsidR="007F64F0">
            <w:rPr>
              <w:rFonts w:cs="Arial"/>
              <w:szCs w:val="21"/>
            </w:rPr>
            <w:t>8</w:t>
          </w:r>
          <w:r w:rsidR="00520851">
            <w:rPr>
              <w:rFonts w:cs="Arial"/>
              <w:szCs w:val="21"/>
            </w:rPr>
            <w:t>.01.2025</w:t>
          </w:r>
        </w:sdtContent>
      </w:sdt>
    </w:p>
    <w:p w14:paraId="0E604571" w14:textId="77777777" w:rsidR="00E04450" w:rsidRPr="00E04450" w:rsidRDefault="00E04450" w:rsidP="00E04450">
      <w:pPr>
        <w:rPr>
          <w:rFonts w:cs="Arial"/>
          <w:szCs w:val="21"/>
        </w:rPr>
      </w:pPr>
    </w:p>
    <w:tbl>
      <w:tblPr>
        <w:tblW w:w="809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5"/>
        <w:gridCol w:w="2409"/>
        <w:gridCol w:w="2409"/>
      </w:tblGrid>
      <w:tr w:rsidR="0086291E" w:rsidRPr="00E04450" w14:paraId="0CA4A397" w14:textId="2C2658FE" w:rsidTr="0086291E">
        <w:tc>
          <w:tcPr>
            <w:tcW w:w="3275" w:type="dxa"/>
          </w:tcPr>
          <w:p w14:paraId="1E54AC30" w14:textId="77777777" w:rsidR="0086291E" w:rsidRPr="00353F80" w:rsidRDefault="0086291E" w:rsidP="00865B7A">
            <w:pPr>
              <w:rPr>
                <w:rFonts w:ascii="Arial Black" w:hAnsi="Arial Black" w:cs="Arial"/>
                <w:szCs w:val="21"/>
              </w:rPr>
            </w:pPr>
            <w:r w:rsidRPr="00353F80">
              <w:rPr>
                <w:rFonts w:ascii="Arial Black" w:hAnsi="Arial Black" w:cs="Arial"/>
                <w:szCs w:val="21"/>
              </w:rPr>
              <w:t>Schülerinnen und Schüler</w:t>
            </w:r>
          </w:p>
        </w:tc>
        <w:tc>
          <w:tcPr>
            <w:tcW w:w="2409" w:type="dxa"/>
          </w:tcPr>
          <w:p w14:paraId="315E6064" w14:textId="77777777" w:rsidR="0086291E" w:rsidRPr="00353F80" w:rsidRDefault="0086291E" w:rsidP="00865B7A">
            <w:pPr>
              <w:rPr>
                <w:rFonts w:ascii="Arial Black" w:hAnsi="Arial Black" w:cs="Arial"/>
                <w:szCs w:val="21"/>
              </w:rPr>
            </w:pPr>
            <w:r w:rsidRPr="00353F80">
              <w:rPr>
                <w:rFonts w:ascii="Arial Black" w:hAnsi="Arial Black" w:cs="Arial"/>
                <w:szCs w:val="21"/>
              </w:rPr>
              <w:t>Klasse</w:t>
            </w:r>
          </w:p>
        </w:tc>
        <w:tc>
          <w:tcPr>
            <w:tcW w:w="2409" w:type="dxa"/>
          </w:tcPr>
          <w:p w14:paraId="5630D333" w14:textId="74DF577F" w:rsidR="0086291E" w:rsidRPr="00353F80" w:rsidRDefault="0086291E" w:rsidP="00865B7A">
            <w:pPr>
              <w:rPr>
                <w:rFonts w:ascii="Arial Black" w:hAnsi="Arial Black" w:cs="Arial"/>
                <w:szCs w:val="21"/>
              </w:rPr>
            </w:pPr>
            <w:r>
              <w:rPr>
                <w:rFonts w:ascii="Arial Black" w:hAnsi="Arial Black" w:cs="Arial"/>
                <w:szCs w:val="21"/>
              </w:rPr>
              <w:t>Unterschrift</w:t>
            </w:r>
          </w:p>
        </w:tc>
      </w:tr>
      <w:tr w:rsidR="0086291E" w:rsidRPr="00E04450" w14:paraId="3B39B028" w14:textId="2A233DF2" w:rsidTr="007F64F0">
        <w:trPr>
          <w:trHeight w:val="510"/>
        </w:trPr>
        <w:tc>
          <w:tcPr>
            <w:tcW w:w="3275" w:type="dxa"/>
            <w:vAlign w:val="center"/>
          </w:tcPr>
          <w:p w14:paraId="2324815E" w14:textId="4C0D47E0" w:rsidR="0086291E" w:rsidRPr="00E04450" w:rsidRDefault="0086291E" w:rsidP="007F64F0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 xml:space="preserve">Trachsel Robin </w:t>
            </w:r>
          </w:p>
        </w:tc>
        <w:tc>
          <w:tcPr>
            <w:tcW w:w="2409" w:type="dxa"/>
            <w:vAlign w:val="center"/>
          </w:tcPr>
          <w:p w14:paraId="4A83BEC0" w14:textId="2F5A82E7" w:rsidR="0086291E" w:rsidRPr="00E04450" w:rsidRDefault="0086291E" w:rsidP="007F64F0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I3a</w:t>
            </w:r>
          </w:p>
        </w:tc>
        <w:tc>
          <w:tcPr>
            <w:tcW w:w="2409" w:type="dxa"/>
            <w:vAlign w:val="center"/>
          </w:tcPr>
          <w:p w14:paraId="250C2E67" w14:textId="2C6536D3" w:rsidR="007F64F0" w:rsidRDefault="007F64F0" w:rsidP="007F64F0">
            <w:pPr>
              <w:rPr>
                <w:rFonts w:cs="Arial"/>
                <w:szCs w:val="21"/>
              </w:rPr>
            </w:pPr>
          </w:p>
        </w:tc>
      </w:tr>
      <w:tr w:rsidR="0086291E" w:rsidRPr="00E04450" w14:paraId="68289C23" w14:textId="5F5CF5D0" w:rsidTr="007F64F0">
        <w:trPr>
          <w:trHeight w:val="510"/>
        </w:trPr>
        <w:tc>
          <w:tcPr>
            <w:tcW w:w="3275" w:type="dxa"/>
            <w:tcBorders>
              <w:bottom w:val="single" w:sz="4" w:space="0" w:color="auto"/>
            </w:tcBorders>
            <w:vAlign w:val="center"/>
          </w:tcPr>
          <w:p w14:paraId="2F27B14B" w14:textId="39F0CA62" w:rsidR="0086291E" w:rsidRPr="00E04450" w:rsidRDefault="0086291E" w:rsidP="007F64F0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Kraus Matthias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vAlign w:val="center"/>
          </w:tcPr>
          <w:p w14:paraId="20C95E05" w14:textId="345F6F04" w:rsidR="0086291E" w:rsidRPr="00E04450" w:rsidRDefault="0086291E" w:rsidP="007F64F0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I3a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vAlign w:val="center"/>
          </w:tcPr>
          <w:p w14:paraId="0C4F28F2" w14:textId="77777777" w:rsidR="0086291E" w:rsidRDefault="0086291E" w:rsidP="007F64F0">
            <w:pPr>
              <w:rPr>
                <w:rFonts w:cs="Arial"/>
                <w:szCs w:val="21"/>
              </w:rPr>
            </w:pPr>
          </w:p>
        </w:tc>
      </w:tr>
      <w:tr w:rsidR="0086291E" w:rsidRPr="00E04450" w14:paraId="70DFB9D8" w14:textId="53E29378" w:rsidTr="007F64F0">
        <w:trPr>
          <w:trHeight w:val="510"/>
        </w:trPr>
        <w:tc>
          <w:tcPr>
            <w:tcW w:w="3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ADF00" w14:textId="5A6D0136" w:rsidR="0086291E" w:rsidRPr="00E04450" w:rsidRDefault="0086291E" w:rsidP="007F64F0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Tschannen Léontine</w:t>
            </w:r>
          </w:p>
        </w:tc>
        <w:tc>
          <w:tcPr>
            <w:tcW w:w="24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9FF9B" w14:textId="60E0404E" w:rsidR="0086291E" w:rsidRPr="00E04450" w:rsidRDefault="0086291E" w:rsidP="007F64F0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I3a</w:t>
            </w:r>
          </w:p>
        </w:tc>
        <w:tc>
          <w:tcPr>
            <w:tcW w:w="24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04E57" w14:textId="77777777" w:rsidR="0086291E" w:rsidRDefault="0086291E" w:rsidP="007F64F0">
            <w:pPr>
              <w:rPr>
                <w:rFonts w:cs="Arial"/>
                <w:szCs w:val="21"/>
              </w:rPr>
            </w:pPr>
          </w:p>
        </w:tc>
      </w:tr>
    </w:tbl>
    <w:p w14:paraId="51E979D2" w14:textId="77777777" w:rsidR="00E04450" w:rsidRPr="00E04450" w:rsidRDefault="00E04450" w:rsidP="00E04450">
      <w:pPr>
        <w:pStyle w:val="berschrift2"/>
        <w:spacing w:before="120"/>
        <w:rPr>
          <w:rFonts w:ascii="Arial" w:hAnsi="Arial" w:cs="Arial"/>
          <w:bCs w:val="0"/>
          <w:szCs w:val="21"/>
        </w:rPr>
      </w:pPr>
    </w:p>
    <w:tbl>
      <w:tblPr>
        <w:tblW w:w="809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5"/>
        <w:gridCol w:w="2409"/>
        <w:gridCol w:w="2409"/>
      </w:tblGrid>
      <w:tr w:rsidR="0086291E" w:rsidRPr="00E04450" w14:paraId="1C943BCA" w14:textId="6E590779" w:rsidTr="0086291E">
        <w:tc>
          <w:tcPr>
            <w:tcW w:w="3275" w:type="dxa"/>
          </w:tcPr>
          <w:p w14:paraId="04F34BED" w14:textId="77777777" w:rsidR="0086291E" w:rsidRPr="00353F80" w:rsidRDefault="0086291E" w:rsidP="00865B7A">
            <w:pPr>
              <w:rPr>
                <w:rFonts w:ascii="Arial Black" w:hAnsi="Arial Black" w:cs="Arial"/>
                <w:szCs w:val="21"/>
              </w:rPr>
            </w:pPr>
            <w:r w:rsidRPr="00353F80">
              <w:rPr>
                <w:rFonts w:ascii="Arial Black" w:hAnsi="Arial Black" w:cs="Arial"/>
                <w:szCs w:val="21"/>
              </w:rPr>
              <w:t>Betreuende Lehrperson</w:t>
            </w:r>
            <w:r>
              <w:rPr>
                <w:rFonts w:ascii="Arial Black" w:hAnsi="Arial Black" w:cs="Arial"/>
                <w:szCs w:val="21"/>
              </w:rPr>
              <w:t>en</w:t>
            </w:r>
          </w:p>
        </w:tc>
        <w:tc>
          <w:tcPr>
            <w:tcW w:w="2409" w:type="dxa"/>
          </w:tcPr>
          <w:p w14:paraId="04B48663" w14:textId="77777777" w:rsidR="0086291E" w:rsidRPr="00353F80" w:rsidRDefault="0086291E" w:rsidP="00865B7A">
            <w:pPr>
              <w:rPr>
                <w:rFonts w:ascii="Arial Black" w:hAnsi="Arial Black" w:cs="Arial"/>
                <w:szCs w:val="21"/>
              </w:rPr>
            </w:pPr>
            <w:r>
              <w:rPr>
                <w:rFonts w:ascii="Arial Black" w:hAnsi="Arial Black" w:cs="Arial"/>
                <w:szCs w:val="21"/>
              </w:rPr>
              <w:t>Schule</w:t>
            </w:r>
          </w:p>
        </w:tc>
        <w:tc>
          <w:tcPr>
            <w:tcW w:w="2409" w:type="dxa"/>
          </w:tcPr>
          <w:p w14:paraId="6880AF41" w14:textId="74A74939" w:rsidR="0086291E" w:rsidRDefault="0086291E" w:rsidP="00865B7A">
            <w:pPr>
              <w:rPr>
                <w:rFonts w:ascii="Arial Black" w:hAnsi="Arial Black" w:cs="Arial"/>
                <w:szCs w:val="21"/>
              </w:rPr>
            </w:pPr>
            <w:r>
              <w:rPr>
                <w:rFonts w:ascii="Arial Black" w:hAnsi="Arial Black" w:cs="Arial"/>
                <w:szCs w:val="21"/>
              </w:rPr>
              <w:t>Unterschrift</w:t>
            </w:r>
          </w:p>
        </w:tc>
      </w:tr>
      <w:tr w:rsidR="0086291E" w:rsidRPr="00E04450" w14:paraId="6DCFC4A4" w14:textId="2BD04C06" w:rsidTr="007F64F0">
        <w:trPr>
          <w:trHeight w:val="510"/>
        </w:trPr>
        <w:tc>
          <w:tcPr>
            <w:tcW w:w="3275" w:type="dxa"/>
            <w:vAlign w:val="center"/>
          </w:tcPr>
          <w:p w14:paraId="7DC67438" w14:textId="551F4536" w:rsidR="0086291E" w:rsidRPr="00E04450" w:rsidRDefault="0086291E" w:rsidP="007F64F0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Malik Matej</w:t>
            </w:r>
          </w:p>
        </w:tc>
        <w:tc>
          <w:tcPr>
            <w:tcW w:w="2409" w:type="dxa"/>
            <w:vAlign w:val="center"/>
          </w:tcPr>
          <w:p w14:paraId="41657F41" w14:textId="77777777" w:rsidR="0086291E" w:rsidRPr="00E04450" w:rsidRDefault="0086291E" w:rsidP="007F64F0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BZZ</w:t>
            </w:r>
          </w:p>
        </w:tc>
        <w:tc>
          <w:tcPr>
            <w:tcW w:w="2409" w:type="dxa"/>
            <w:vAlign w:val="center"/>
          </w:tcPr>
          <w:p w14:paraId="71013BDF" w14:textId="77777777" w:rsidR="0086291E" w:rsidRDefault="0086291E" w:rsidP="007F64F0">
            <w:pPr>
              <w:rPr>
                <w:rFonts w:cs="Arial"/>
                <w:szCs w:val="21"/>
              </w:rPr>
            </w:pPr>
          </w:p>
        </w:tc>
      </w:tr>
      <w:tr w:rsidR="0086291E" w:rsidRPr="00E04450" w14:paraId="2312DB2F" w14:textId="5762D4F8" w:rsidTr="007F64F0">
        <w:trPr>
          <w:trHeight w:val="510"/>
        </w:trPr>
        <w:tc>
          <w:tcPr>
            <w:tcW w:w="3275" w:type="dxa"/>
            <w:vAlign w:val="center"/>
          </w:tcPr>
          <w:p w14:paraId="56B7B439" w14:textId="6686821E" w:rsidR="0086291E" w:rsidRPr="00E04450" w:rsidRDefault="0086291E" w:rsidP="007F64F0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Maurizi Kevin</w:t>
            </w:r>
          </w:p>
        </w:tc>
        <w:tc>
          <w:tcPr>
            <w:tcW w:w="2409" w:type="dxa"/>
            <w:vAlign w:val="center"/>
          </w:tcPr>
          <w:p w14:paraId="6089D73B" w14:textId="77777777" w:rsidR="0086291E" w:rsidRPr="00E04450" w:rsidRDefault="0086291E" w:rsidP="007F64F0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KSH</w:t>
            </w:r>
          </w:p>
        </w:tc>
        <w:tc>
          <w:tcPr>
            <w:tcW w:w="2409" w:type="dxa"/>
            <w:vAlign w:val="center"/>
          </w:tcPr>
          <w:p w14:paraId="05910AC9" w14:textId="6571FCCA" w:rsidR="0086291E" w:rsidRDefault="00AA013F" w:rsidP="007F64F0">
            <w:pPr>
              <w:rPr>
                <w:rFonts w:cs="Arial"/>
                <w:szCs w:val="21"/>
              </w:rPr>
            </w:pPr>
            <w:r>
              <w:rPr>
                <w:rFonts w:cs="Arial"/>
                <w:noProof/>
                <w:szCs w:val="21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5ABF6160" wp14:editId="61A9EFC8">
                      <wp:simplePos x="0" y="0"/>
                      <wp:positionH relativeFrom="column">
                        <wp:posOffset>15875</wp:posOffset>
                      </wp:positionH>
                      <wp:positionV relativeFrom="paragraph">
                        <wp:posOffset>9525</wp:posOffset>
                      </wp:positionV>
                      <wp:extent cx="905025" cy="295200"/>
                      <wp:effectExtent l="38100" t="38100" r="0" b="35560"/>
                      <wp:wrapNone/>
                      <wp:docPr id="1070959131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05025" cy="295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C19BAE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1" o:spid="_x0000_s1026" type="#_x0000_t75" style="position:absolute;margin-left:.9pt;margin-top:.4pt;width:71.95pt;height:23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">
                      <v:imagedata r:id="rId8" o:title=""/>
                    </v:shape>
                  </w:pict>
                </mc:Fallback>
              </mc:AlternateContent>
            </w:r>
          </w:p>
        </w:tc>
      </w:tr>
    </w:tbl>
    <w:p w14:paraId="256F715E" w14:textId="77777777" w:rsidR="004A05A1" w:rsidRPr="00E04450" w:rsidRDefault="004A05A1" w:rsidP="00BF070D">
      <w:pPr>
        <w:rPr>
          <w:rFonts w:cs="Arial"/>
        </w:rPr>
      </w:pPr>
    </w:p>
    <w:sectPr w:rsidR="004A05A1" w:rsidRPr="00E04450" w:rsidSect="008F6DB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268" w:right="936" w:bottom="1135" w:left="2466" w:header="937" w:footer="71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9BF0A" w14:textId="77777777" w:rsidR="003A3652" w:rsidRDefault="003A3652" w:rsidP="00290619">
      <w:pPr>
        <w:spacing w:line="240" w:lineRule="auto"/>
      </w:pPr>
      <w:r>
        <w:separator/>
      </w:r>
    </w:p>
  </w:endnote>
  <w:endnote w:type="continuationSeparator" w:id="0">
    <w:p w14:paraId="7E50A427" w14:textId="77777777" w:rsidR="003A3652" w:rsidRDefault="003A3652" w:rsidP="002906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4B977" w14:textId="77777777" w:rsidR="00C664DC" w:rsidRDefault="00C664D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549AB" w14:textId="77777777" w:rsidR="00353F80" w:rsidRDefault="0003484D">
    <w:pPr>
      <w:pStyle w:val="Fuzeile"/>
    </w:pPr>
    <w:r w:rsidRPr="0003484D">
      <w:rPr>
        <w:rStyle w:val="KHOTitelDokumentZeichen"/>
        <w:rFonts w:cs="Arial"/>
        <w:color w:val="808080" w:themeColor="background1" w:themeShade="80"/>
        <w:sz w:val="16"/>
        <w:szCs w:val="16"/>
      </w:rPr>
      <w:t>Dok 817.1 Ausgabe</w:t>
    </w:r>
    <w:r w:rsidR="00055146">
      <w:rPr>
        <w:rStyle w:val="KHOTitelDokumentZeichen"/>
        <w:rFonts w:cs="Arial"/>
        <w:color w:val="808080" w:themeColor="background1" w:themeShade="80"/>
        <w:sz w:val="16"/>
        <w:szCs w:val="16"/>
      </w:rPr>
      <w:t xml:space="preserve"> </w:t>
    </w:r>
    <w:r w:rsidR="00C664DC">
      <w:rPr>
        <w:rStyle w:val="KHOTitelDokumentZeichen"/>
        <w:rFonts w:cs="Arial"/>
        <w:color w:val="808080" w:themeColor="background1" w:themeShade="80"/>
        <w:sz w:val="16"/>
        <w:szCs w:val="16"/>
      </w:rPr>
      <w:t>18</w:t>
    </w:r>
    <w:r w:rsidR="00F51CD0">
      <w:rPr>
        <w:rStyle w:val="KHOTitelDokumentZeichen"/>
        <w:rFonts w:cs="Arial"/>
        <w:color w:val="808080" w:themeColor="background1" w:themeShade="80"/>
        <w:sz w:val="16"/>
        <w:szCs w:val="16"/>
      </w:rPr>
      <w:t>.1</w:t>
    </w:r>
    <w:r w:rsidR="00C664DC">
      <w:rPr>
        <w:rStyle w:val="KHOTitelDokumentZeichen"/>
        <w:rFonts w:cs="Arial"/>
        <w:color w:val="808080" w:themeColor="background1" w:themeShade="80"/>
        <w:sz w:val="16"/>
        <w:szCs w:val="16"/>
      </w:rPr>
      <w:t>1</w:t>
    </w:r>
    <w:r w:rsidR="00F51CD0">
      <w:rPr>
        <w:rStyle w:val="KHOTitelDokumentZeichen"/>
        <w:rFonts w:cs="Arial"/>
        <w:color w:val="808080" w:themeColor="background1" w:themeShade="80"/>
        <w:sz w:val="16"/>
        <w:szCs w:val="16"/>
      </w:rPr>
      <w:t>.202</w:t>
    </w:r>
    <w:r w:rsidR="00C664DC">
      <w:rPr>
        <w:rStyle w:val="KHOTitelDokumentZeichen"/>
        <w:rFonts w:cs="Arial"/>
        <w:color w:val="808080" w:themeColor="background1" w:themeShade="80"/>
        <w:sz w:val="16"/>
        <w:szCs w:val="16"/>
      </w:rPr>
      <w:t>4</w:t>
    </w:r>
    <w:r w:rsidRPr="0003484D">
      <w:rPr>
        <w:rStyle w:val="KHOTitelDokumentZeichen"/>
        <w:rFonts w:cs="Arial"/>
        <w:color w:val="808080" w:themeColor="background1" w:themeShade="80"/>
        <w:sz w:val="16"/>
        <w:szCs w:val="16"/>
      </w:rPr>
      <w:t>, ersetzt Ausgabe</w:t>
    </w:r>
    <w:r w:rsidR="00055146">
      <w:rPr>
        <w:rStyle w:val="KHOTitelDokumentZeichen"/>
        <w:rFonts w:cs="Arial"/>
        <w:color w:val="808080" w:themeColor="background1" w:themeShade="80"/>
        <w:sz w:val="16"/>
        <w:szCs w:val="16"/>
      </w:rPr>
      <w:t xml:space="preserve"> </w:t>
    </w:r>
    <w:r w:rsidR="00C664DC">
      <w:rPr>
        <w:rStyle w:val="KHOTitelDokumentZeichen"/>
        <w:rFonts w:cs="Arial"/>
        <w:color w:val="808080" w:themeColor="background1" w:themeShade="80"/>
        <w:sz w:val="16"/>
        <w:szCs w:val="16"/>
      </w:rPr>
      <w:t>24</w:t>
    </w:r>
    <w:r w:rsidR="005348B8">
      <w:rPr>
        <w:rStyle w:val="KHOTitelDokumentZeichen"/>
        <w:rFonts w:cs="Arial"/>
        <w:color w:val="808080" w:themeColor="background1" w:themeShade="80"/>
        <w:sz w:val="16"/>
        <w:szCs w:val="16"/>
      </w:rPr>
      <w:t>.</w:t>
    </w:r>
    <w:r w:rsidR="00F51CD0">
      <w:rPr>
        <w:rStyle w:val="KHOTitelDokumentZeichen"/>
        <w:rFonts w:cs="Arial"/>
        <w:color w:val="808080" w:themeColor="background1" w:themeShade="80"/>
        <w:sz w:val="16"/>
        <w:szCs w:val="16"/>
      </w:rPr>
      <w:t>1</w:t>
    </w:r>
    <w:r w:rsidR="00C664DC">
      <w:rPr>
        <w:rStyle w:val="KHOTitelDokumentZeichen"/>
        <w:rFonts w:cs="Arial"/>
        <w:color w:val="808080" w:themeColor="background1" w:themeShade="80"/>
        <w:sz w:val="16"/>
        <w:szCs w:val="16"/>
      </w:rPr>
      <w:t>0</w:t>
    </w:r>
    <w:r w:rsidR="005348B8">
      <w:rPr>
        <w:rStyle w:val="KHOTitelDokumentZeichen"/>
        <w:rFonts w:cs="Arial"/>
        <w:color w:val="808080" w:themeColor="background1" w:themeShade="80"/>
        <w:sz w:val="16"/>
        <w:szCs w:val="16"/>
      </w:rPr>
      <w:t>.202</w:t>
    </w:r>
    <w:r w:rsidR="00C664DC">
      <w:rPr>
        <w:rStyle w:val="KHOTitelDokumentZeichen"/>
        <w:rFonts w:cs="Arial"/>
        <w:color w:val="808080" w:themeColor="background1" w:themeShade="80"/>
        <w:sz w:val="16"/>
        <w:szCs w:val="16"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A5CC1" w14:textId="77777777" w:rsidR="00931D01" w:rsidRPr="0003484D" w:rsidRDefault="007F665E">
    <w:pPr>
      <w:pStyle w:val="Fuzeile"/>
      <w:rPr>
        <w:rStyle w:val="KHOTitelDokumentZeichen"/>
        <w:rFonts w:cs="Arial"/>
        <w:color w:val="808080" w:themeColor="background1" w:themeShade="80"/>
        <w:sz w:val="16"/>
        <w:szCs w:val="16"/>
      </w:rPr>
    </w:pPr>
    <w:r w:rsidRPr="0003484D">
      <w:rPr>
        <w:rStyle w:val="KHOTitelDokumentZeichen"/>
        <w:rFonts w:cs="Arial"/>
        <w:color w:val="808080" w:themeColor="background1" w:themeShade="80"/>
        <w:sz w:val="16"/>
        <w:szCs w:val="16"/>
      </w:rPr>
      <w:t>Dok 81</w:t>
    </w:r>
    <w:r w:rsidR="007D1F5C" w:rsidRPr="0003484D">
      <w:rPr>
        <w:rStyle w:val="KHOTitelDokumentZeichen"/>
        <w:rFonts w:cs="Arial"/>
        <w:color w:val="808080" w:themeColor="background1" w:themeShade="80"/>
        <w:sz w:val="16"/>
        <w:szCs w:val="16"/>
      </w:rPr>
      <w:t>7</w:t>
    </w:r>
    <w:r w:rsidR="00F51CD0">
      <w:rPr>
        <w:rStyle w:val="KHOTitelDokumentZeichen"/>
        <w:rFonts w:cs="Arial"/>
        <w:color w:val="808080" w:themeColor="background1" w:themeShade="80"/>
        <w:sz w:val="16"/>
        <w:szCs w:val="16"/>
      </w:rPr>
      <w:t>.1</w:t>
    </w:r>
    <w:r w:rsidRPr="0003484D">
      <w:rPr>
        <w:rStyle w:val="KHOTitelDokumentZeichen"/>
        <w:rFonts w:cs="Arial"/>
        <w:color w:val="808080" w:themeColor="background1" w:themeShade="80"/>
        <w:sz w:val="16"/>
        <w:szCs w:val="16"/>
      </w:rPr>
      <w:t xml:space="preserve"> Ausgabe </w:t>
    </w:r>
    <w:r w:rsidR="00112431">
      <w:rPr>
        <w:rStyle w:val="KHOTitelDokumentZeichen"/>
        <w:rFonts w:cs="Arial"/>
        <w:color w:val="808080" w:themeColor="background1" w:themeShade="80"/>
        <w:sz w:val="16"/>
        <w:szCs w:val="16"/>
      </w:rPr>
      <w:t>18</w:t>
    </w:r>
    <w:r w:rsidR="00F51CD0">
      <w:rPr>
        <w:rStyle w:val="KHOTitelDokumentZeichen"/>
        <w:rFonts w:cs="Arial"/>
        <w:color w:val="808080" w:themeColor="background1" w:themeShade="80"/>
        <w:sz w:val="16"/>
        <w:szCs w:val="16"/>
      </w:rPr>
      <w:t>.1</w:t>
    </w:r>
    <w:r w:rsidR="00112431">
      <w:rPr>
        <w:rStyle w:val="KHOTitelDokumentZeichen"/>
        <w:rFonts w:cs="Arial"/>
        <w:color w:val="808080" w:themeColor="background1" w:themeShade="80"/>
        <w:sz w:val="16"/>
        <w:szCs w:val="16"/>
      </w:rPr>
      <w:t>1</w:t>
    </w:r>
    <w:r w:rsidR="00F51CD0">
      <w:rPr>
        <w:rStyle w:val="KHOTitelDokumentZeichen"/>
        <w:rFonts w:cs="Arial"/>
        <w:color w:val="808080" w:themeColor="background1" w:themeShade="80"/>
        <w:sz w:val="16"/>
        <w:szCs w:val="16"/>
      </w:rPr>
      <w:t>.202</w:t>
    </w:r>
    <w:r w:rsidR="00112431">
      <w:rPr>
        <w:rStyle w:val="KHOTitelDokumentZeichen"/>
        <w:rFonts w:cs="Arial"/>
        <w:color w:val="808080" w:themeColor="background1" w:themeShade="80"/>
        <w:sz w:val="16"/>
        <w:szCs w:val="16"/>
      </w:rPr>
      <w:t>4</w:t>
    </w:r>
    <w:r w:rsidR="005348B8">
      <w:rPr>
        <w:rStyle w:val="KHOTitelDokumentZeichen"/>
        <w:rFonts w:cs="Arial"/>
        <w:color w:val="808080" w:themeColor="background1" w:themeShade="80"/>
        <w:sz w:val="16"/>
        <w:szCs w:val="16"/>
      </w:rPr>
      <w:t xml:space="preserve">, </w:t>
    </w:r>
    <w:r w:rsidR="005348B8" w:rsidRPr="0003484D">
      <w:rPr>
        <w:rStyle w:val="KHOTitelDokumentZeichen"/>
        <w:rFonts w:cs="Arial"/>
        <w:color w:val="808080" w:themeColor="background1" w:themeShade="80"/>
        <w:sz w:val="16"/>
        <w:szCs w:val="16"/>
      </w:rPr>
      <w:t>ersetzt Ausgabe</w:t>
    </w:r>
    <w:r w:rsidR="005348B8">
      <w:rPr>
        <w:rStyle w:val="KHOTitelDokumentZeichen"/>
        <w:rFonts w:cs="Arial"/>
        <w:color w:val="808080" w:themeColor="background1" w:themeShade="80"/>
        <w:sz w:val="16"/>
        <w:szCs w:val="16"/>
      </w:rPr>
      <w:t xml:space="preserve"> </w:t>
    </w:r>
    <w:r w:rsidR="00112431">
      <w:rPr>
        <w:rStyle w:val="KHOTitelDokumentZeichen"/>
        <w:rFonts w:cs="Arial"/>
        <w:color w:val="808080" w:themeColor="background1" w:themeShade="80"/>
        <w:sz w:val="16"/>
        <w:szCs w:val="16"/>
      </w:rPr>
      <w:t>23</w:t>
    </w:r>
    <w:r w:rsidR="005348B8">
      <w:rPr>
        <w:rStyle w:val="KHOTitelDokumentZeichen"/>
        <w:rFonts w:cs="Arial"/>
        <w:color w:val="808080" w:themeColor="background1" w:themeShade="80"/>
        <w:sz w:val="16"/>
        <w:szCs w:val="16"/>
      </w:rPr>
      <w:t>.</w:t>
    </w:r>
    <w:r w:rsidR="00112431">
      <w:rPr>
        <w:rStyle w:val="KHOTitelDokumentZeichen"/>
        <w:rFonts w:cs="Arial"/>
        <w:color w:val="808080" w:themeColor="background1" w:themeShade="80"/>
        <w:sz w:val="16"/>
        <w:szCs w:val="16"/>
      </w:rPr>
      <w:t>10</w:t>
    </w:r>
    <w:r w:rsidR="005348B8">
      <w:rPr>
        <w:rStyle w:val="KHOTitelDokumentZeichen"/>
        <w:rFonts w:cs="Arial"/>
        <w:color w:val="808080" w:themeColor="background1" w:themeShade="80"/>
        <w:sz w:val="16"/>
        <w:szCs w:val="16"/>
      </w:rPr>
      <w:t>.202</w:t>
    </w:r>
    <w:r w:rsidR="00112431">
      <w:rPr>
        <w:rStyle w:val="KHOTitelDokumentZeichen"/>
        <w:rFonts w:cs="Arial"/>
        <w:color w:val="808080" w:themeColor="background1" w:themeShade="80"/>
        <w:sz w:val="16"/>
        <w:szCs w:val="16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70070" w14:textId="77777777" w:rsidR="003A3652" w:rsidRDefault="003A3652" w:rsidP="00290619">
      <w:pPr>
        <w:spacing w:line="240" w:lineRule="auto"/>
      </w:pPr>
      <w:r>
        <w:separator/>
      </w:r>
    </w:p>
  </w:footnote>
  <w:footnote w:type="continuationSeparator" w:id="0">
    <w:p w14:paraId="05D1BD47" w14:textId="77777777" w:rsidR="003A3652" w:rsidRDefault="003A3652" w:rsidP="002906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3A58F" w14:textId="77777777" w:rsidR="00C664DC" w:rsidRDefault="00C664D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363AC" w14:textId="77777777" w:rsidR="001E34B0" w:rsidRPr="007028EC" w:rsidRDefault="007F665E" w:rsidP="007028EC">
    <w:r>
      <w:rPr>
        <w:noProof/>
        <w:lang w:eastAsia="de-CH"/>
      </w:rPr>
      <w:drawing>
        <wp:anchor distT="0" distB="0" distL="114300" distR="114300" simplePos="0" relativeHeight="251660800" behindDoc="0" locked="1" layoutInCell="1" allowOverlap="1" wp14:anchorId="797280C8" wp14:editId="38C382AD">
          <wp:simplePos x="0" y="0"/>
          <wp:positionH relativeFrom="page">
            <wp:posOffset>4860925</wp:posOffset>
          </wp:positionH>
          <wp:positionV relativeFrom="page">
            <wp:posOffset>664845</wp:posOffset>
          </wp:positionV>
          <wp:extent cx="287655" cy="287655"/>
          <wp:effectExtent l="0" t="0" r="0" b="0"/>
          <wp:wrapNone/>
          <wp:docPr id="25" name="wappen_gruen_2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ppen_gruen_2" hidden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655" cy="287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de-CH"/>
      </w:rPr>
      <w:drawing>
        <wp:anchor distT="0" distB="0" distL="114300" distR="114300" simplePos="0" relativeHeight="251657728" behindDoc="0" locked="1" layoutInCell="1" allowOverlap="1" wp14:anchorId="3F78F0CD" wp14:editId="1DBACD07">
          <wp:simplePos x="0" y="0"/>
          <wp:positionH relativeFrom="page">
            <wp:posOffset>4860925</wp:posOffset>
          </wp:positionH>
          <wp:positionV relativeFrom="page">
            <wp:posOffset>666115</wp:posOffset>
          </wp:positionV>
          <wp:extent cx="288290" cy="288290"/>
          <wp:effectExtent l="0" t="0" r="0" b="0"/>
          <wp:wrapNone/>
          <wp:docPr id="26" name="wappen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ppen_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290" cy="288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6704" behindDoc="0" locked="1" layoutInCell="1" allowOverlap="1" wp14:anchorId="2258563E" wp14:editId="31F1540D">
              <wp:simplePos x="0" y="0"/>
              <wp:positionH relativeFrom="page">
                <wp:posOffset>5216525</wp:posOffset>
              </wp:positionH>
              <wp:positionV relativeFrom="page">
                <wp:posOffset>464820</wp:posOffset>
              </wp:positionV>
              <wp:extent cx="1979930" cy="755650"/>
              <wp:effectExtent l="0" t="0" r="1270" b="6350"/>
              <wp:wrapNone/>
              <wp:docPr id="6" name="Textfeld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79930" cy="755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tbl>
                          <w:tblPr>
                            <w:tblW w:w="0" w:type="auto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3119"/>
                          </w:tblGrid>
                          <w:tr w:rsidR="001E34B0" w:rsidRPr="007F76B6" w14:paraId="1014006B" w14:textId="77777777" w:rsidTr="007F76B6">
                            <w:trPr>
                              <w:trHeight w:hRule="exact" w:val="1134"/>
                            </w:trPr>
                            <w:tc>
                              <w:tcPr>
                                <w:tcW w:w="3119" w:type="dxa"/>
                                <w:shd w:val="clear" w:color="auto" w:fill="auto"/>
                                <w:vAlign w:val="center"/>
                              </w:tcPr>
                              <w:p w14:paraId="2DDE31F4" w14:textId="77777777" w:rsidR="001E34B0" w:rsidRPr="007F76B6" w:rsidRDefault="001E34B0" w:rsidP="00F619C7">
                                <w:pPr>
                                  <w:pStyle w:val="KopfzeileStandard"/>
                                </w:pPr>
                                <w:r w:rsidRPr="007F76B6">
                                  <w:t xml:space="preserve">Kantonsschule </w:t>
                                </w:r>
                                <w:r w:rsidR="00237AF1">
                                  <w:t>Hottingen</w:t>
                                </w:r>
                              </w:p>
                              <w:p w14:paraId="402F3156" w14:textId="3CA12614" w:rsidR="001E34B0" w:rsidRPr="007F76B6" w:rsidRDefault="00ED66AC" w:rsidP="00F619C7">
                                <w:pPr>
                                  <w:pStyle w:val="KopfzeileStandard"/>
                                  <w:rPr>
                                    <w:noProof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STYLEREF  Titel </w:instrText>
                                </w:r>
                                <w:r>
                                  <w:fldChar w:fldCharType="separate"/>
                                </w:r>
                                <w:r w:rsidR="00FD064E">
                                  <w:rPr>
                                    <w:noProof/>
                                  </w:rPr>
                                  <w:t>IDPA – Arbeitsvertrag / IMS</w:t>
                                </w:r>
                                <w:r>
                                  <w:rPr>
                                    <w:noProof/>
                                  </w:rPr>
                                  <w:fldChar w:fldCharType="end"/>
                                </w:r>
                              </w:p>
                              <w:p w14:paraId="6D8485F5" w14:textId="77777777" w:rsidR="001E34B0" w:rsidRPr="007F76B6" w:rsidRDefault="001E34B0" w:rsidP="00F619C7">
                                <w:pPr>
                                  <w:pStyle w:val="KopfzeileStandard"/>
                                </w:pPr>
                                <w:r w:rsidRPr="007F76B6">
                                  <w:fldChar w:fldCharType="begin"/>
                                </w:r>
                                <w:r w:rsidRPr="007F76B6">
                                  <w:instrText xml:space="preserve"> PAGE  </w:instrText>
                                </w:r>
                                <w:r w:rsidRPr="007F76B6">
                                  <w:fldChar w:fldCharType="separate"/>
                                </w:r>
                                <w:r w:rsidR="0003484D">
                                  <w:rPr>
                                    <w:noProof/>
                                  </w:rPr>
                                  <w:t>2</w:t>
                                </w:r>
                                <w:r w:rsidRPr="007F76B6">
                                  <w:fldChar w:fldCharType="end"/>
                                </w:r>
                                <w:r w:rsidRPr="007F76B6">
                                  <w:t>/</w:t>
                                </w:r>
                                <w:r w:rsidR="0003484D">
                                  <w:fldChar w:fldCharType="begin"/>
                                </w:r>
                                <w:r w:rsidR="0003484D">
                                  <w:instrText xml:space="preserve"> NUMPAGES  </w:instrText>
                                </w:r>
                                <w:r w:rsidR="0003484D">
                                  <w:fldChar w:fldCharType="separate"/>
                                </w:r>
                                <w:r w:rsidR="0003484D">
                                  <w:rPr>
                                    <w:noProof/>
                                  </w:rPr>
                                  <w:t>2</w:t>
                                </w:r>
                                <w:r w:rsidR="0003484D">
                                  <w:rPr>
                                    <w:noProof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A60B873" w14:textId="77777777" w:rsidR="001E34B0" w:rsidRPr="004A2D85" w:rsidRDefault="001E34B0" w:rsidP="007028EC"/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58563E" id="_x0000_t202" coordsize="21600,21600" o:spt="202" path="m,l,21600r21600,l21600,xe">
              <v:stroke joinstyle="miter"/>
              <v:path gradientshapeok="t" o:connecttype="rect"/>
            </v:shapetype>
            <v:shape id="Textfeld 6" o:spid="_x0000_s1031" type="#_x0000_t202" style="position:absolute;margin-left:410.75pt;margin-top:36.6pt;width:155.9pt;height:59.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" filled="f" stroked="f" strokeweight=".5pt">
              <v:textbox inset="0,0,0,0">
                <w:txbxContent>
                  <w:tbl>
                    <w:tblPr>
                      <w:tblW w:w="0" w:type="auto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3119"/>
                    </w:tblGrid>
                    <w:tr w:rsidR="001E34B0" w:rsidRPr="007F76B6" w14:paraId="1014006B" w14:textId="77777777" w:rsidTr="007F76B6">
                      <w:trPr>
                        <w:trHeight w:hRule="exact" w:val="1134"/>
                      </w:trPr>
                      <w:tc>
                        <w:tcPr>
                          <w:tcW w:w="3119" w:type="dxa"/>
                          <w:shd w:val="clear" w:color="auto" w:fill="auto"/>
                          <w:vAlign w:val="center"/>
                        </w:tcPr>
                        <w:p w14:paraId="2DDE31F4" w14:textId="77777777" w:rsidR="001E34B0" w:rsidRPr="007F76B6" w:rsidRDefault="001E34B0" w:rsidP="00F619C7">
                          <w:pPr>
                            <w:pStyle w:val="KopfzeileStandard"/>
                          </w:pPr>
                          <w:r w:rsidRPr="007F76B6">
                            <w:t xml:space="preserve">Kantonsschule </w:t>
                          </w:r>
                          <w:r w:rsidR="00237AF1">
                            <w:t>Hottingen</w:t>
                          </w:r>
                        </w:p>
                        <w:p w14:paraId="402F3156" w14:textId="3CA12614" w:rsidR="001E34B0" w:rsidRPr="007F76B6" w:rsidRDefault="00ED66AC" w:rsidP="00F619C7">
                          <w:pPr>
                            <w:pStyle w:val="KopfzeileStandard"/>
                            <w:rPr>
                              <w:noProof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STYLEREF  Titel </w:instrText>
                          </w:r>
                          <w:r>
                            <w:fldChar w:fldCharType="separate"/>
                          </w:r>
                          <w:r w:rsidR="00FD064E">
                            <w:rPr>
                              <w:noProof/>
                            </w:rPr>
                            <w:t>IDPA – Arbeitsvertrag / IMS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6D8485F5" w14:textId="77777777" w:rsidR="001E34B0" w:rsidRPr="007F76B6" w:rsidRDefault="001E34B0" w:rsidP="00F619C7">
                          <w:pPr>
                            <w:pStyle w:val="KopfzeileStandard"/>
                          </w:pPr>
                          <w:r w:rsidRPr="007F76B6">
                            <w:fldChar w:fldCharType="begin"/>
                          </w:r>
                          <w:r w:rsidRPr="007F76B6">
                            <w:instrText xml:space="preserve"> PAGE  </w:instrText>
                          </w:r>
                          <w:r w:rsidRPr="007F76B6">
                            <w:fldChar w:fldCharType="separate"/>
                          </w:r>
                          <w:r w:rsidR="0003484D">
                            <w:rPr>
                              <w:noProof/>
                            </w:rPr>
                            <w:t>2</w:t>
                          </w:r>
                          <w:r w:rsidRPr="007F76B6">
                            <w:fldChar w:fldCharType="end"/>
                          </w:r>
                          <w:r w:rsidRPr="007F76B6">
                            <w:t>/</w:t>
                          </w:r>
                          <w:r w:rsidR="0003484D">
                            <w:fldChar w:fldCharType="begin"/>
                          </w:r>
                          <w:r w:rsidR="0003484D">
                            <w:instrText xml:space="preserve"> NUMPAGES  </w:instrText>
                          </w:r>
                          <w:r w:rsidR="0003484D">
                            <w:fldChar w:fldCharType="separate"/>
                          </w:r>
                          <w:r w:rsidR="0003484D">
                            <w:rPr>
                              <w:noProof/>
                            </w:rPr>
                            <w:t>2</w:t>
                          </w:r>
                          <w:r w:rsidR="0003484D">
                            <w:rPr>
                              <w:noProof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A60B873" w14:textId="77777777" w:rsidR="001E34B0" w:rsidRPr="004A2D85" w:rsidRDefault="001E34B0" w:rsidP="007028EC"/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4"/>
    </w:tblGrid>
    <w:tr w:rsidR="001E34B0" w:rsidRPr="007F76B6" w14:paraId="26B47658" w14:textId="77777777" w:rsidTr="00237AF1">
      <w:trPr>
        <w:trHeight w:hRule="exact" w:val="1135"/>
      </w:trPr>
      <w:tc>
        <w:tcPr>
          <w:tcW w:w="8504" w:type="dxa"/>
          <w:shd w:val="clear" w:color="auto" w:fill="auto"/>
          <w:vAlign w:val="center"/>
        </w:tcPr>
        <w:p w14:paraId="71215485" w14:textId="77777777" w:rsidR="00237AF1" w:rsidRPr="007F76B6" w:rsidRDefault="007F665E" w:rsidP="00820238">
          <w:pPr>
            <w:pStyle w:val="Kopfzeile"/>
            <w:spacing w:line="240" w:lineRule="auto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59776" behindDoc="0" locked="0" layoutInCell="1" allowOverlap="1" wp14:anchorId="12325429" wp14:editId="2FD36FC7">
                <wp:simplePos x="0" y="0"/>
                <wp:positionH relativeFrom="page">
                  <wp:posOffset>-1225550</wp:posOffset>
                </wp:positionH>
                <wp:positionV relativeFrom="page">
                  <wp:posOffset>-437515</wp:posOffset>
                </wp:positionV>
                <wp:extent cx="856615" cy="1133475"/>
                <wp:effectExtent l="0" t="0" r="635" b="9525"/>
                <wp:wrapNone/>
                <wp:docPr id="27" name="leu_gruen_1" hidden="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eu_gruen_1" hidden="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6615" cy="1133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lang w:eastAsia="de-CH"/>
            </w:rPr>
            <w:drawing>
              <wp:anchor distT="0" distB="0" distL="114300" distR="114300" simplePos="0" relativeHeight="251658752" behindDoc="0" locked="1" layoutInCell="1" allowOverlap="1" wp14:anchorId="5D73F8B0" wp14:editId="45185825">
                <wp:simplePos x="0" y="0"/>
                <wp:positionH relativeFrom="page">
                  <wp:posOffset>-341630</wp:posOffset>
                </wp:positionH>
                <wp:positionV relativeFrom="page">
                  <wp:posOffset>-17780</wp:posOffset>
                </wp:positionV>
                <wp:extent cx="287655" cy="287655"/>
                <wp:effectExtent l="0" t="0" r="0" b="0"/>
                <wp:wrapNone/>
                <wp:docPr id="28" name="wappen_gruen_1" hidden="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appen_gruen_1" hidden="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7655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1E34B0" w:rsidRPr="007F76B6">
            <w:t xml:space="preserve">Kantonsschule </w:t>
          </w:r>
          <w:r w:rsidR="00237AF1">
            <w:t>Hottingen</w:t>
          </w:r>
        </w:p>
      </w:tc>
    </w:tr>
    <w:tr w:rsidR="001E34B0" w:rsidRPr="007F76B6" w14:paraId="74568076" w14:textId="77777777" w:rsidTr="00237AF1">
      <w:tc>
        <w:tcPr>
          <w:tcW w:w="8504" w:type="dxa"/>
          <w:shd w:val="clear" w:color="auto" w:fill="auto"/>
        </w:tcPr>
        <w:p w14:paraId="742CC38A" w14:textId="77777777" w:rsidR="001E34B0" w:rsidRPr="00931D01" w:rsidRDefault="001E34B0" w:rsidP="001A4894">
          <w:pPr>
            <w:pStyle w:val="Kopfzeileklein"/>
            <w:rPr>
              <w:rFonts w:ascii="Arial" w:hAnsi="Arial" w:cs="Arial"/>
            </w:rPr>
          </w:pPr>
        </w:p>
      </w:tc>
    </w:tr>
  </w:tbl>
  <w:p w14:paraId="358B2E79" w14:textId="77777777" w:rsidR="001E34B0" w:rsidRDefault="007F665E" w:rsidP="00F619C7">
    <w:r>
      <w:rPr>
        <w:noProof/>
        <w:lang w:eastAsia="de-CH"/>
      </w:rPr>
      <w:drawing>
        <wp:anchor distT="0" distB="0" distL="114300" distR="114300" simplePos="0" relativeHeight="251655680" behindDoc="0" locked="1" layoutInCell="1" allowOverlap="1" wp14:anchorId="51FA65F9" wp14:editId="0E26D5D4">
          <wp:simplePos x="0" y="0"/>
          <wp:positionH relativeFrom="page">
            <wp:posOffset>1224280</wp:posOffset>
          </wp:positionH>
          <wp:positionV relativeFrom="page">
            <wp:posOffset>818515</wp:posOffset>
          </wp:positionV>
          <wp:extent cx="288290" cy="288290"/>
          <wp:effectExtent l="0" t="0" r="0" b="0"/>
          <wp:wrapNone/>
          <wp:docPr id="29" name="wappen_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ppen_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290" cy="288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de-CH"/>
      </w:rPr>
      <w:drawing>
        <wp:anchor distT="0" distB="0" distL="114300" distR="114300" simplePos="0" relativeHeight="251654656" behindDoc="0" locked="1" layoutInCell="1" allowOverlap="1" wp14:anchorId="02E5EDBA" wp14:editId="49DDA587">
          <wp:simplePos x="0" y="0"/>
          <wp:positionH relativeFrom="page">
            <wp:posOffset>323850</wp:posOffset>
          </wp:positionH>
          <wp:positionV relativeFrom="page">
            <wp:posOffset>386715</wp:posOffset>
          </wp:positionV>
          <wp:extent cx="875030" cy="1148715"/>
          <wp:effectExtent l="0" t="0" r="1270" b="0"/>
          <wp:wrapNone/>
          <wp:docPr id="30" name="leu_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u_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5030" cy="1148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1F53"/>
    <w:multiLevelType w:val="singleLevel"/>
    <w:tmpl w:val="485E96BA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  <w:rPr>
        <w:rFonts w:ascii="Arial Black" w:hAnsi="Arial Black" w:hint="default"/>
        <w:b w:val="0"/>
        <w:sz w:val="28"/>
        <w:szCs w:val="28"/>
      </w:rPr>
    </w:lvl>
  </w:abstractNum>
  <w:abstractNum w:abstractNumId="1" w15:restartNumberingAfterBreak="0">
    <w:nsid w:val="16BF63F9"/>
    <w:multiLevelType w:val="hybridMultilevel"/>
    <w:tmpl w:val="4D72A6E2"/>
    <w:lvl w:ilvl="0" w:tplc="20408B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85AC9"/>
    <w:multiLevelType w:val="hybridMultilevel"/>
    <w:tmpl w:val="B814912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4485C"/>
    <w:multiLevelType w:val="hybridMultilevel"/>
    <w:tmpl w:val="50E4C600"/>
    <w:lvl w:ilvl="0" w:tplc="210628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882726"/>
    <w:multiLevelType w:val="hybridMultilevel"/>
    <w:tmpl w:val="236E9A5A"/>
    <w:lvl w:ilvl="0" w:tplc="4E22D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9823F1"/>
    <w:multiLevelType w:val="multilevel"/>
    <w:tmpl w:val="1A28C5BC"/>
    <w:styleLink w:val="ListeAufzhlung"/>
    <w:lvl w:ilvl="0">
      <w:start w:val="1"/>
      <w:numFmt w:val="bullet"/>
      <w:pStyle w:val="Aufzhlung"/>
      <w:lvlText w:val="–"/>
      <w:lvlJc w:val="left"/>
      <w:pPr>
        <w:ind w:left="397" w:hanging="397"/>
      </w:pPr>
      <w:rPr>
        <w:rFonts w:ascii="Arial" w:hAnsi="Arial" w:hint="default"/>
        <w:color w:val="auto"/>
      </w:rPr>
    </w:lvl>
    <w:lvl w:ilvl="1">
      <w:start w:val="1"/>
      <w:numFmt w:val="lowerLetter"/>
      <w:lvlText w:val="%2)"/>
      <w:lvlJc w:val="left"/>
      <w:pPr>
        <w:ind w:left="79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191" w:hanging="39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588" w:hanging="39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85" w:hanging="39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382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79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76" w:hanging="39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3" w:hanging="397"/>
      </w:pPr>
      <w:rPr>
        <w:rFonts w:hint="default"/>
      </w:rPr>
    </w:lvl>
  </w:abstractNum>
  <w:abstractNum w:abstractNumId="6" w15:restartNumberingAfterBreak="0">
    <w:nsid w:val="4AF26731"/>
    <w:multiLevelType w:val="hybridMultilevel"/>
    <w:tmpl w:val="35461DC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4E6129"/>
    <w:multiLevelType w:val="hybridMultilevel"/>
    <w:tmpl w:val="49C0D7E8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412168"/>
    <w:multiLevelType w:val="hybridMultilevel"/>
    <w:tmpl w:val="DC94CC88"/>
    <w:lvl w:ilvl="0" w:tplc="0407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D067282"/>
    <w:multiLevelType w:val="hybridMultilevel"/>
    <w:tmpl w:val="B2EA5986"/>
    <w:lvl w:ilvl="0" w:tplc="08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11B047A"/>
    <w:multiLevelType w:val="hybridMultilevel"/>
    <w:tmpl w:val="D85616EC"/>
    <w:lvl w:ilvl="0" w:tplc="CFDCBD22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00527150">
    <w:abstractNumId w:val="5"/>
  </w:num>
  <w:num w:numId="2" w16cid:durableId="12750163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7621737">
    <w:abstractNumId w:val="0"/>
  </w:num>
  <w:num w:numId="4" w16cid:durableId="1379476930">
    <w:abstractNumId w:val="7"/>
  </w:num>
  <w:num w:numId="5" w16cid:durableId="770974305">
    <w:abstractNumId w:val="10"/>
  </w:num>
  <w:num w:numId="6" w16cid:durableId="1543203973">
    <w:abstractNumId w:val="8"/>
  </w:num>
  <w:num w:numId="7" w16cid:durableId="1357803244">
    <w:abstractNumId w:val="9"/>
  </w:num>
  <w:num w:numId="8" w16cid:durableId="1343901242">
    <w:abstractNumId w:val="4"/>
  </w:num>
  <w:num w:numId="9" w16cid:durableId="291179808">
    <w:abstractNumId w:val="1"/>
  </w:num>
  <w:num w:numId="10" w16cid:durableId="1436756279">
    <w:abstractNumId w:val="3"/>
  </w:num>
  <w:num w:numId="11" w16cid:durableId="411968983">
    <w:abstractNumId w:val="6"/>
  </w:num>
  <w:num w:numId="12" w16cid:durableId="1162694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51"/>
    <w:rsid w:val="0003484D"/>
    <w:rsid w:val="000478E1"/>
    <w:rsid w:val="00052345"/>
    <w:rsid w:val="00055146"/>
    <w:rsid w:val="00090EA1"/>
    <w:rsid w:val="0009235A"/>
    <w:rsid w:val="000A01D1"/>
    <w:rsid w:val="000A502D"/>
    <w:rsid w:val="00112431"/>
    <w:rsid w:val="001217E3"/>
    <w:rsid w:val="001401A8"/>
    <w:rsid w:val="00154E11"/>
    <w:rsid w:val="00170D9E"/>
    <w:rsid w:val="001805E1"/>
    <w:rsid w:val="001A4894"/>
    <w:rsid w:val="001D79B8"/>
    <w:rsid w:val="001E12CB"/>
    <w:rsid w:val="001E34B0"/>
    <w:rsid w:val="001E5FF5"/>
    <w:rsid w:val="00215D2F"/>
    <w:rsid w:val="00237AF1"/>
    <w:rsid w:val="002502B0"/>
    <w:rsid w:val="00254C7E"/>
    <w:rsid w:val="002659F6"/>
    <w:rsid w:val="00276CDD"/>
    <w:rsid w:val="00290619"/>
    <w:rsid w:val="00303C40"/>
    <w:rsid w:val="00314D27"/>
    <w:rsid w:val="00353F80"/>
    <w:rsid w:val="00365AD4"/>
    <w:rsid w:val="003838FC"/>
    <w:rsid w:val="003A1C43"/>
    <w:rsid w:val="003A28DA"/>
    <w:rsid w:val="003A3652"/>
    <w:rsid w:val="003B40E7"/>
    <w:rsid w:val="003B66F4"/>
    <w:rsid w:val="003E14BF"/>
    <w:rsid w:val="004202F9"/>
    <w:rsid w:val="0044093C"/>
    <w:rsid w:val="0048291E"/>
    <w:rsid w:val="00483836"/>
    <w:rsid w:val="004A05A1"/>
    <w:rsid w:val="004B3780"/>
    <w:rsid w:val="004D7D20"/>
    <w:rsid w:val="004E026D"/>
    <w:rsid w:val="00515C7E"/>
    <w:rsid w:val="00520851"/>
    <w:rsid w:val="00521417"/>
    <w:rsid w:val="005348B8"/>
    <w:rsid w:val="00552732"/>
    <w:rsid w:val="00571B15"/>
    <w:rsid w:val="00594DE8"/>
    <w:rsid w:val="005D4FC2"/>
    <w:rsid w:val="006064DA"/>
    <w:rsid w:val="00607FD2"/>
    <w:rsid w:val="00616784"/>
    <w:rsid w:val="00633D5E"/>
    <w:rsid w:val="0064609A"/>
    <w:rsid w:val="006542BD"/>
    <w:rsid w:val="006713F7"/>
    <w:rsid w:val="006740CB"/>
    <w:rsid w:val="006929AE"/>
    <w:rsid w:val="0069632F"/>
    <w:rsid w:val="006A4593"/>
    <w:rsid w:val="006D2458"/>
    <w:rsid w:val="007028EC"/>
    <w:rsid w:val="007117AF"/>
    <w:rsid w:val="0072451C"/>
    <w:rsid w:val="00736C48"/>
    <w:rsid w:val="007511B8"/>
    <w:rsid w:val="00751BC6"/>
    <w:rsid w:val="0075367D"/>
    <w:rsid w:val="00761683"/>
    <w:rsid w:val="00782698"/>
    <w:rsid w:val="00783958"/>
    <w:rsid w:val="007A2200"/>
    <w:rsid w:val="007B4AC6"/>
    <w:rsid w:val="007C631E"/>
    <w:rsid w:val="007D1F5C"/>
    <w:rsid w:val="007D6F67"/>
    <w:rsid w:val="007F64F0"/>
    <w:rsid w:val="007F665E"/>
    <w:rsid w:val="007F717C"/>
    <w:rsid w:val="007F76B6"/>
    <w:rsid w:val="00820238"/>
    <w:rsid w:val="00832B0C"/>
    <w:rsid w:val="0084374F"/>
    <w:rsid w:val="00843CE5"/>
    <w:rsid w:val="0084545C"/>
    <w:rsid w:val="0086291E"/>
    <w:rsid w:val="0089055E"/>
    <w:rsid w:val="00890C5C"/>
    <w:rsid w:val="008B6AD3"/>
    <w:rsid w:val="008C7EB6"/>
    <w:rsid w:val="008D3A9F"/>
    <w:rsid w:val="008F6DB6"/>
    <w:rsid w:val="009161C4"/>
    <w:rsid w:val="009162C6"/>
    <w:rsid w:val="009210E8"/>
    <w:rsid w:val="00931D01"/>
    <w:rsid w:val="00932C5C"/>
    <w:rsid w:val="009577BF"/>
    <w:rsid w:val="00960B47"/>
    <w:rsid w:val="00967BEA"/>
    <w:rsid w:val="009D5780"/>
    <w:rsid w:val="009E6FC4"/>
    <w:rsid w:val="00A1167A"/>
    <w:rsid w:val="00A368BB"/>
    <w:rsid w:val="00A81824"/>
    <w:rsid w:val="00A97923"/>
    <w:rsid w:val="00AA013F"/>
    <w:rsid w:val="00AA10D7"/>
    <w:rsid w:val="00AB3402"/>
    <w:rsid w:val="00AC55A7"/>
    <w:rsid w:val="00AD3C46"/>
    <w:rsid w:val="00B27380"/>
    <w:rsid w:val="00B27D48"/>
    <w:rsid w:val="00B55D8A"/>
    <w:rsid w:val="00B72190"/>
    <w:rsid w:val="00B741A3"/>
    <w:rsid w:val="00BB5A48"/>
    <w:rsid w:val="00BC771C"/>
    <w:rsid w:val="00BE47A6"/>
    <w:rsid w:val="00BE4E22"/>
    <w:rsid w:val="00BF070D"/>
    <w:rsid w:val="00C23B19"/>
    <w:rsid w:val="00C31F63"/>
    <w:rsid w:val="00C40432"/>
    <w:rsid w:val="00C664DC"/>
    <w:rsid w:val="00CA773D"/>
    <w:rsid w:val="00CC204F"/>
    <w:rsid w:val="00CD6850"/>
    <w:rsid w:val="00CE38E3"/>
    <w:rsid w:val="00CF0906"/>
    <w:rsid w:val="00D23C9D"/>
    <w:rsid w:val="00D731AE"/>
    <w:rsid w:val="00D9113D"/>
    <w:rsid w:val="00D9323A"/>
    <w:rsid w:val="00DA4F15"/>
    <w:rsid w:val="00DA5D31"/>
    <w:rsid w:val="00E04450"/>
    <w:rsid w:val="00E54D08"/>
    <w:rsid w:val="00E81061"/>
    <w:rsid w:val="00E84933"/>
    <w:rsid w:val="00ED40CC"/>
    <w:rsid w:val="00ED66AC"/>
    <w:rsid w:val="00EE576F"/>
    <w:rsid w:val="00EE75F7"/>
    <w:rsid w:val="00F10FC9"/>
    <w:rsid w:val="00F35672"/>
    <w:rsid w:val="00F51CD0"/>
    <w:rsid w:val="00F619C7"/>
    <w:rsid w:val="00FC12C1"/>
    <w:rsid w:val="00FD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0A232C"/>
  <w15:docId w15:val="{2C1B8DA5-DC52-4023-8B09-F109DDDC2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4374F"/>
    <w:pPr>
      <w:spacing w:line="248" w:lineRule="exact"/>
    </w:pPr>
    <w:rPr>
      <w:sz w:val="21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028EC"/>
    <w:pPr>
      <w:keepNext/>
      <w:keepLines/>
      <w:contextualSpacing/>
      <w:outlineLvl w:val="0"/>
    </w:pPr>
    <w:rPr>
      <w:rFonts w:ascii="Arial Black" w:eastAsia="Times New Roman" w:hAnsi="Arial Black"/>
      <w:bCs/>
      <w:color w:val="000000"/>
      <w:szCs w:val="28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84374F"/>
    <w:pPr>
      <w:keepNext/>
      <w:keepLines/>
      <w:outlineLvl w:val="1"/>
    </w:pPr>
    <w:rPr>
      <w:rFonts w:ascii="Arial Black" w:eastAsia="Times New Roman" w:hAnsi="Arial Black"/>
      <w:bCs/>
      <w:color w:val="000000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rsid w:val="00594DE8"/>
    <w:pPr>
      <w:keepNext/>
      <w:keepLines/>
      <w:outlineLvl w:val="2"/>
    </w:pPr>
    <w:rPr>
      <w:rFonts w:ascii="Arial Black" w:eastAsia="Times New Roman" w:hAnsi="Arial Black"/>
      <w:bCs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A773D"/>
    <w:pPr>
      <w:tabs>
        <w:tab w:val="center" w:pos="4536"/>
        <w:tab w:val="right" w:pos="9072"/>
      </w:tabs>
      <w:spacing w:line="480" w:lineRule="exact"/>
      <w:ind w:left="-28"/>
    </w:pPr>
    <w:rPr>
      <w:rFonts w:ascii="Arial Black" w:hAnsi="Arial Black"/>
      <w:color w:val="000000"/>
      <w:spacing w:val="-20"/>
      <w:sz w:val="48"/>
    </w:rPr>
  </w:style>
  <w:style w:type="character" w:customStyle="1" w:styleId="KopfzeileZchn">
    <w:name w:val="Kopfzeile Zchn"/>
    <w:link w:val="Kopfzeile"/>
    <w:uiPriority w:val="99"/>
    <w:rsid w:val="00CA773D"/>
    <w:rPr>
      <w:rFonts w:ascii="Arial Black" w:hAnsi="Arial Black"/>
      <w:color w:val="000000"/>
      <w:spacing w:val="-20"/>
      <w:sz w:val="48"/>
    </w:rPr>
  </w:style>
  <w:style w:type="paragraph" w:styleId="Fuzeile">
    <w:name w:val="footer"/>
    <w:basedOn w:val="Standard"/>
    <w:link w:val="FuzeileZchn"/>
    <w:uiPriority w:val="99"/>
    <w:unhideWhenUsed/>
    <w:rsid w:val="00E54D0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E54D08"/>
    <w:rPr>
      <w:sz w:val="21"/>
    </w:rPr>
  </w:style>
  <w:style w:type="character" w:customStyle="1" w:styleId="berschrift1Zchn">
    <w:name w:val="Überschrift 1 Zchn"/>
    <w:link w:val="berschrift1"/>
    <w:uiPriority w:val="9"/>
    <w:rsid w:val="007028EC"/>
    <w:rPr>
      <w:rFonts w:ascii="Arial Black" w:eastAsia="Times New Roman" w:hAnsi="Arial Black" w:cs="Times New Roman"/>
      <w:bCs/>
      <w:color w:val="000000"/>
      <w:sz w:val="21"/>
      <w:szCs w:val="28"/>
    </w:rPr>
  </w:style>
  <w:style w:type="character" w:customStyle="1" w:styleId="berschrift2Zchn">
    <w:name w:val="Überschrift 2 Zchn"/>
    <w:link w:val="berschrift2"/>
    <w:rsid w:val="0084374F"/>
    <w:rPr>
      <w:rFonts w:ascii="Arial Black" w:eastAsia="Times New Roman" w:hAnsi="Arial Black" w:cs="Times New Roman"/>
      <w:bCs/>
      <w:color w:val="000000"/>
      <w:sz w:val="21"/>
      <w:szCs w:val="26"/>
    </w:rPr>
  </w:style>
  <w:style w:type="paragraph" w:customStyle="1" w:styleId="Kopfzeileklein">
    <w:name w:val="Kopfzeile_klein"/>
    <w:basedOn w:val="Kopfzeile"/>
    <w:rsid w:val="004E026D"/>
    <w:pPr>
      <w:spacing w:line="200" w:lineRule="exact"/>
      <w:ind w:left="0"/>
      <w:contextualSpacing/>
    </w:pPr>
    <w:rPr>
      <w:spacing w:val="0"/>
      <w:sz w:val="16"/>
    </w:rPr>
  </w:style>
  <w:style w:type="table" w:styleId="Tabellenraster">
    <w:name w:val="Table Grid"/>
    <w:basedOn w:val="NormaleTabelle"/>
    <w:uiPriority w:val="39"/>
    <w:rsid w:val="00BC771C"/>
    <w:pPr>
      <w:spacing w:line="248" w:lineRule="exact"/>
    </w:pPr>
    <w:rPr>
      <w:sz w:val="21"/>
    </w:rPr>
    <w:tblPr>
      <w:tblCellMar>
        <w:left w:w="0" w:type="dxa"/>
        <w:right w:w="0" w:type="dxa"/>
      </w:tblCellMar>
    </w:tblPr>
  </w:style>
  <w:style w:type="character" w:customStyle="1" w:styleId="berschrift3Zchn">
    <w:name w:val="Überschrift 3 Zchn"/>
    <w:link w:val="berschrift3"/>
    <w:uiPriority w:val="9"/>
    <w:rsid w:val="00594DE8"/>
    <w:rPr>
      <w:rFonts w:ascii="Arial Black" w:eastAsia="Times New Roman" w:hAnsi="Arial Black" w:cs="Times New Roman"/>
      <w:bCs/>
      <w:sz w:val="2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A5D3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DA5D31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0"/>
    <w:qFormat/>
    <w:rsid w:val="00F35672"/>
    <w:pPr>
      <w:spacing w:after="200" w:line="390" w:lineRule="exact"/>
      <w:ind w:left="-28"/>
      <w:contextualSpacing/>
    </w:pPr>
    <w:rPr>
      <w:rFonts w:ascii="Arial Black" w:eastAsia="Times New Roman" w:hAnsi="Arial Black"/>
      <w:color w:val="000000"/>
      <w:spacing w:val="-20"/>
      <w:kern w:val="28"/>
      <w:sz w:val="48"/>
      <w:szCs w:val="52"/>
    </w:rPr>
  </w:style>
  <w:style w:type="character" w:customStyle="1" w:styleId="TitelZchn">
    <w:name w:val="Titel Zchn"/>
    <w:link w:val="Titel"/>
    <w:uiPriority w:val="10"/>
    <w:rsid w:val="00F35672"/>
    <w:rPr>
      <w:rFonts w:ascii="Arial Black" w:eastAsia="Times New Roman" w:hAnsi="Arial Black" w:cs="Times New Roman"/>
      <w:color w:val="000000"/>
      <w:spacing w:val="-20"/>
      <w:kern w:val="28"/>
      <w:sz w:val="48"/>
      <w:szCs w:val="52"/>
    </w:rPr>
  </w:style>
  <w:style w:type="paragraph" w:customStyle="1" w:styleId="KopfzeileStandard">
    <w:name w:val="Kopfzeile_Standard"/>
    <w:basedOn w:val="Standard"/>
    <w:rsid w:val="00F619C7"/>
    <w:rPr>
      <w:color w:val="000000"/>
    </w:rPr>
  </w:style>
  <w:style w:type="paragraph" w:customStyle="1" w:styleId="Aufzhlung">
    <w:name w:val="Aufzählung"/>
    <w:basedOn w:val="Standard"/>
    <w:qFormat/>
    <w:rsid w:val="00AC55A7"/>
    <w:pPr>
      <w:numPr>
        <w:numId w:val="1"/>
      </w:numPr>
    </w:pPr>
  </w:style>
  <w:style w:type="numbering" w:customStyle="1" w:styleId="ListeAufzhlung">
    <w:name w:val="Liste_Aufzählung"/>
    <w:uiPriority w:val="99"/>
    <w:rsid w:val="00AC55A7"/>
    <w:pPr>
      <w:numPr>
        <w:numId w:val="1"/>
      </w:numPr>
    </w:pPr>
  </w:style>
  <w:style w:type="character" w:customStyle="1" w:styleId="KHOTitelDokumentZeichen">
    <w:name w:val="_KHO_Titel_Dokument_Zeichen"/>
    <w:uiPriority w:val="1"/>
    <w:qFormat/>
    <w:rsid w:val="00931D01"/>
    <w:rPr>
      <w:noProof/>
      <w:color w:val="595959"/>
    </w:rPr>
  </w:style>
  <w:style w:type="paragraph" w:customStyle="1" w:styleId="KHOStandard">
    <w:name w:val="_KHO_Standard"/>
    <w:qFormat/>
    <w:rsid w:val="007F665E"/>
    <w:pPr>
      <w:spacing w:line="270" w:lineRule="exact"/>
    </w:pPr>
    <w:rPr>
      <w:rFonts w:ascii="Trebuchet MS" w:eastAsia="Times New Roman" w:hAnsi="Trebuchet MS"/>
      <w:color w:val="000000"/>
      <w:spacing w:val="4"/>
      <w:sz w:val="19"/>
      <w:szCs w:val="19"/>
      <w:lang w:val="de-DE" w:eastAsia="de-DE"/>
    </w:rPr>
  </w:style>
  <w:style w:type="paragraph" w:styleId="Listenabsatz">
    <w:name w:val="List Paragraph"/>
    <w:basedOn w:val="Standard"/>
    <w:uiPriority w:val="34"/>
    <w:qFormat/>
    <w:rsid w:val="007F665E"/>
    <w:pPr>
      <w:overflowPunct w:val="0"/>
      <w:autoSpaceDE w:val="0"/>
      <w:autoSpaceDN w:val="0"/>
      <w:adjustRightInd w:val="0"/>
      <w:spacing w:line="240" w:lineRule="auto"/>
      <w:ind w:left="720"/>
      <w:contextualSpacing/>
      <w:textAlignment w:val="baseline"/>
    </w:pPr>
    <w:rPr>
      <w:rFonts w:eastAsia="Times New Roman"/>
      <w:sz w:val="22"/>
      <w:lang w:val="de-DE" w:eastAsia="de-DE"/>
    </w:rPr>
  </w:style>
  <w:style w:type="character" w:styleId="Platzhaltertext">
    <w:name w:val="Placeholder Text"/>
    <w:basedOn w:val="Absatz-Standardschriftart"/>
    <w:rsid w:val="00E04450"/>
    <w:rPr>
      <w:color w:val="808080"/>
    </w:rPr>
  </w:style>
  <w:style w:type="table" w:styleId="TabellemithellemGitternetz">
    <w:name w:val="Grid Table Light"/>
    <w:basedOn w:val="NormaleTabelle"/>
    <w:uiPriority w:val="40"/>
    <w:rsid w:val="00A8182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wmf"/><Relationship Id="rId2" Type="http://schemas.openxmlformats.org/officeDocument/2006/relationships/image" Target="media/image1.wmf"/><Relationship Id="rId1" Type="http://schemas.openxmlformats.org/officeDocument/2006/relationships/image" Target="media/image3.wmf"/><Relationship Id="rId4" Type="http://schemas.openxmlformats.org/officeDocument/2006/relationships/image" Target="media/image4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ming\1.%20BZZ\IDPA_Gruppe3\Documentation\817_1_IDPA%20Arbeitsvertrag%20IM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E446EBBC8F4890AAEED89B70C5D9C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F8D37DA-10EE-4359-BD86-A82A9924EB48}"/>
      </w:docPartPr>
      <w:docPartBody>
        <w:p w:rsidR="00FF3C8E" w:rsidRDefault="00000000">
          <w:pPr>
            <w:pStyle w:val="E3E446EBBC8F4890AAEED89B70C5D9C8"/>
          </w:pPr>
          <w:r w:rsidRPr="00200273">
            <w:rPr>
              <w:rStyle w:val="Platzhaltertext"/>
            </w:rPr>
            <w:t>Wählen Sie ein Element aus.</w:t>
          </w:r>
        </w:p>
      </w:docPartBody>
    </w:docPart>
    <w:docPart>
      <w:docPartPr>
        <w:name w:val="B931BFF2E2F045BA8F9403EB8F652BE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0FFF8F5-0E21-48FE-AC66-51A257F99135}"/>
      </w:docPartPr>
      <w:docPartBody>
        <w:p w:rsidR="00FF3C8E" w:rsidRDefault="00000000">
          <w:pPr>
            <w:pStyle w:val="B931BFF2E2F045BA8F9403EB8F652BE1"/>
          </w:pPr>
          <w:r w:rsidRPr="00200273">
            <w:rPr>
              <w:rStyle w:val="Platzhaltertext"/>
            </w:rPr>
            <w:t>Klicken Sie hier, um ein Datum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C01"/>
    <w:rsid w:val="00052345"/>
    <w:rsid w:val="001A14B4"/>
    <w:rsid w:val="002E7C01"/>
    <w:rsid w:val="00483836"/>
    <w:rsid w:val="005F2548"/>
    <w:rsid w:val="00616784"/>
    <w:rsid w:val="006713F7"/>
    <w:rsid w:val="00675640"/>
    <w:rsid w:val="007C631E"/>
    <w:rsid w:val="00824A5B"/>
    <w:rsid w:val="00B55D8A"/>
    <w:rsid w:val="00CF320F"/>
    <w:rsid w:val="00FF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rPr>
      <w:color w:val="808080"/>
    </w:rPr>
  </w:style>
  <w:style w:type="paragraph" w:customStyle="1" w:styleId="E3E446EBBC8F4890AAEED89B70C5D9C8">
    <w:name w:val="E3E446EBBC8F4890AAEED89B70C5D9C8"/>
  </w:style>
  <w:style w:type="paragraph" w:customStyle="1" w:styleId="B931BFF2E2F045BA8F9403EB8F652BE1">
    <w:name w:val="B931BFF2E2F045BA8F9403EB8F652B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03T15:21:08.38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784 189 24575,'-87'43'0,"41"-19"0,1-2 0,-22 16 0,12-5 0,-13 11 0,33-13 0,-16 15 0,27-14 0,7 2 0,20-13 0,9-3 0,3-6 0,42-2 0,12-3 0,-4-5 0,5-4-942,-4-2 1,1-2 941,23 4 0,-21-18-417,-65-71 1,-38 6 416,-37 77 0,11-28 0,-11-15 0,1 24-662,5 42 1,0 21-1,4-1 662,-6 1 0,4 0 0,2 1 0,6 0-38,-20 26 38,33-12 1594,27-22-1594,26-12 812,17-7-812,33 1 0,11-4 0,-18-4 0,9-2 0,21-1 0,11-2 0,-11 0 0,-23 2 0,-1-1-1495,18-1 0,6 0 1,-33 2 1494,-46 2 33,-3 1-33,-7 5 0,-4 0 0,-2 0 0,-3 0 0,4-2 1696,1-3 0,4-1 0,3-2 0</inkml:trace>
  <inkml:trace contextRef="#ctx0" brushRef="#br0" timeOffset="305">872 671 24575,'-1'2'0,"2"-1"0,2 1 0,-1-2 0</inkml:trace>
  <inkml:trace contextRef="#ctx0" brushRef="#br0" timeOffset="2117">1322 273 24575,'-2'5'0,"-1"0"0,-5 8 0,-1-3 0,-6 16 0,-26 24 0,0 5 0,-20 19 0,16-18 0,11-17 0,7-3 0,14-17 0,8-5 0,8-9 0,35-43 0,34-50 0,6-13 0,-19 24 0,1 0 0,0 3 0,20-24 0,-10 11 0,-43 47 0,-48 53 0,-1 9 0,-34 44 0,12-3 0,-2 7 0,11-5 0,19-20 0,-2 8 0,10-10 0,20-12 0,6-17 0,19-5 0,9-12 0,-2-7 0,16-6 0,0-15 0,-19 13 0,19-19 0,-30 14 0,20-19 0,-20 13 0,-4 1 0,-24 19 0,-63 49 0,-26 27 0,49-35 0,0 1-257,-16 8 1,-8 4 0,11-3 256,-8 32 0,37-42 0,-10 24 0,22-35 0,11-2 0,6-16 0,10-6 769,8-7-769,15-9 0,8-3 0,18-5 0,-7 4 0,-99 59 0,-15 8 0,38-34 0,-58 37 0,3-15 0,58-52 0,11-25 0,18-1 0,33-21 0,10 12 0,7 9 0,7 12 0,4 4 0,14 10-704,1-3 0,2 5 704,-1 18-139,-72 76 1,-18 12 138,-1-38 0,-29 43 0,-13-15 0,8-67 0,8-5 0,10-3 0,6-5 0,51-18 0,22-2 0,-10 6 693,16-10 1,-3 3-694,-29 18 298,-3-2-298,-25 7 0,1 2 0,-9-1 0,-2 1 0</inkml:trace>
  <inkml:trace contextRef="#ctx0" brushRef="#br0" timeOffset="2255">2504 266 20469,'2'2'0,"1"-1"1938,-3 6-1938,0-2 696,0 2-696,0-1 358,2 1-358,-2-2 0,2-2 0,-2-1 0</inkml:trace>
</inkml:ink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817_1_IDPA Arbeitsvertrag IMS.dotx</Template>
  <TotalTime>0</TotalTime>
  <Pages>4</Pages>
  <Words>454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Trachsel</dc:creator>
  <cp:keywords/>
  <cp:lastModifiedBy>Trachsel Robin</cp:lastModifiedBy>
  <cp:revision>4</cp:revision>
  <cp:lastPrinted>2018-11-28T11:13:00Z</cp:lastPrinted>
  <dcterms:created xsi:type="dcterms:W3CDTF">2025-02-03T15:21:00Z</dcterms:created>
  <dcterms:modified xsi:type="dcterms:W3CDTF">2025-02-04T08:02:00Z</dcterms:modified>
</cp:coreProperties>
</file>